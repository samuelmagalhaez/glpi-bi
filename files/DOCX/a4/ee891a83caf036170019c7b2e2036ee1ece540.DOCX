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4B7E44" w14:paraId="5BA39C71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5BF8BDEF" w14:textId="75513AA2" w:rsidR="004B7E44" w:rsidRDefault="004B7E44" w:rsidP="004B7E44"/>
          <w:p w14:paraId="709B52E9" w14:textId="12B05461" w:rsidR="004B7E44" w:rsidRDefault="004B7E44" w:rsidP="004B7E44"/>
          <w:p w14:paraId="11C8B3BA" w14:textId="6BF4B824" w:rsidR="004B7E44" w:rsidRDefault="004B7E44" w:rsidP="004B7E44"/>
        </w:tc>
      </w:tr>
      <w:tr w:rsidR="004B7E44" w14:paraId="6226A452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58BE5" w14:textId="08B93F5C" w:rsidR="004B7E44" w:rsidRDefault="0059368F" w:rsidP="004B7E44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C8223BF" wp14:editId="6ABD86B5">
                  <wp:simplePos x="0" y="0"/>
                  <wp:positionH relativeFrom="column">
                    <wp:posOffset>-620395</wp:posOffset>
                  </wp:positionH>
                  <wp:positionV relativeFrom="page">
                    <wp:posOffset>-514350</wp:posOffset>
                  </wp:positionV>
                  <wp:extent cx="9679305" cy="70866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-08-13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9305" cy="708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46B9" w:rsidRPr="001E46B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5" behindDoc="0" locked="0" layoutInCell="1" allowOverlap="1" wp14:anchorId="5ADAEC28" wp14:editId="45F1F379">
                      <wp:simplePos x="0" y="0"/>
                      <wp:positionH relativeFrom="column">
                        <wp:posOffset>-696595</wp:posOffset>
                      </wp:positionH>
                      <wp:positionV relativeFrom="paragraph">
                        <wp:posOffset>-1269365</wp:posOffset>
                      </wp:positionV>
                      <wp:extent cx="9999980" cy="3533775"/>
                      <wp:effectExtent l="0" t="0" r="1270" b="9525"/>
                      <wp:wrapNone/>
                      <wp:docPr id="16" name="Freeform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99980" cy="3533775"/>
                              </a:xfrm>
                              <a:custGeom>
                                <a:avLst/>
                                <a:gdLst>
                                  <a:gd name="connsiteX0" fmla="*/ 0 w 10000343"/>
                                  <a:gd name="connsiteY0" fmla="*/ 0 h 3381828"/>
                                  <a:gd name="connsiteX1" fmla="*/ 0 w 10000343"/>
                                  <a:gd name="connsiteY1" fmla="*/ 1756228 h 3381828"/>
                                  <a:gd name="connsiteX2" fmla="*/ 10000343 w 10000343"/>
                                  <a:gd name="connsiteY2" fmla="*/ 3381828 h 3381828"/>
                                  <a:gd name="connsiteX3" fmla="*/ 0 w 10000343"/>
                                  <a:gd name="connsiteY3" fmla="*/ 0 h 338182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10000343" h="3381828">
                                    <a:moveTo>
                                      <a:pt x="0" y="0"/>
                                    </a:moveTo>
                                    <a:lnTo>
                                      <a:pt x="0" y="1756228"/>
                                    </a:lnTo>
                                    <a:lnTo>
                                      <a:pt x="10000343" y="338182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>
                                  <a:alpha val="8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5AF886" id="Freeform 5" o:spid="_x0000_s1026" style="position:absolute;margin-left:-54.85pt;margin-top:-99.95pt;width:787.4pt;height:278.2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343,338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" path="m,l,1756228,10000343,3381828,,xe" fillcolor="#0070c0" stroked="f" strokeweight="2pt">
                      <v:fill opacity="52428f"/>
                      <v:path arrowok="t" o:connecttype="custom" o:connectlocs="0,0;0,1835136;9999980,3533775;0,0" o:connectangles="0,0,0,0"/>
                    </v:shape>
                  </w:pict>
                </mc:Fallback>
              </mc:AlternateContent>
            </w:r>
          </w:p>
          <w:p w14:paraId="05C498CD" w14:textId="14B91327" w:rsidR="004B7E44" w:rsidRDefault="004B7E44" w:rsidP="004B7E44">
            <w:pPr>
              <w:rPr>
                <w:noProof/>
              </w:rPr>
            </w:pPr>
          </w:p>
        </w:tc>
      </w:tr>
    </w:tbl>
    <w:p w14:paraId="7F7AD24D" w14:textId="52C1E699" w:rsidR="004B7E44" w:rsidRDefault="004B7E44" w:rsidP="004B7E44"/>
    <w:p w14:paraId="25E2BF1F" w14:textId="40AA01AD" w:rsidR="004B7E44" w:rsidRDefault="00C07146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360B26" wp14:editId="49AFC478">
                <wp:simplePos x="0" y="0"/>
                <wp:positionH relativeFrom="column">
                  <wp:posOffset>-474345</wp:posOffset>
                </wp:positionH>
                <wp:positionV relativeFrom="paragraph">
                  <wp:posOffset>7318376</wp:posOffset>
                </wp:positionV>
                <wp:extent cx="5138420" cy="9715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8420" cy="97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541A8" w14:textId="748A3BFC" w:rsidR="00B157CE" w:rsidRPr="00C07146" w:rsidRDefault="00B157CE" w:rsidP="005E1EB9">
                            <w:pPr>
                              <w:pStyle w:val="Ttulo"/>
                              <w:rPr>
                                <w:b w:val="0"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 w:val="0"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Procedimento de </w:t>
                            </w:r>
                            <w:r w:rsidR="00C728C8">
                              <w:rPr>
                                <w:b w:val="0"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migração da mpls para meraki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360B2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37.35pt;margin-top:576.25pt;width:404.6pt;height:7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" filled="f" stroked="f" strokeweight=".5pt">
                <v:textbox>
                  <w:txbxContent>
                    <w:p w14:paraId="6E3541A8" w14:textId="748A3BFC" w:rsidR="00B157CE" w:rsidRPr="00C07146" w:rsidRDefault="00B157CE" w:rsidP="005E1EB9">
                      <w:pPr>
                        <w:pStyle w:val="Ttulo"/>
                        <w:rPr>
                          <w:b w:val="0"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b w:val="0"/>
                          <w:bCs/>
                          <w:color w:val="FFFFFF" w:themeColor="background1"/>
                          <w:sz w:val="52"/>
                          <w:szCs w:val="52"/>
                        </w:rPr>
                        <w:t xml:space="preserve">Procedimento de </w:t>
                      </w:r>
                      <w:r w:rsidR="00C728C8">
                        <w:rPr>
                          <w:b w:val="0"/>
                          <w:bCs/>
                          <w:color w:val="FFFFFF" w:themeColor="background1"/>
                          <w:sz w:val="52"/>
                          <w:szCs w:val="52"/>
                        </w:rPr>
                        <w:t>migração da mpls para meraki</w:t>
                      </w:r>
                    </w:p>
                  </w:txbxContent>
                </v:textbox>
              </v:shape>
            </w:pict>
          </mc:Fallback>
        </mc:AlternateContent>
      </w:r>
      <w:r w:rsidRPr="005E1EB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36D440" wp14:editId="3DC72170">
                <wp:simplePos x="0" y="0"/>
                <wp:positionH relativeFrom="page">
                  <wp:posOffset>-19050</wp:posOffset>
                </wp:positionH>
                <wp:positionV relativeFrom="paragraph">
                  <wp:posOffset>-635000</wp:posOffset>
                </wp:positionV>
                <wp:extent cx="12205970" cy="6858000"/>
                <wp:effectExtent l="0" t="0" r="5080" b="0"/>
                <wp:wrapNone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5970" cy="6858000"/>
                        </a:xfrm>
                        <a:custGeom>
                          <a:avLst/>
                          <a:gdLst>
                            <a:gd name="connsiteX0" fmla="*/ 0 w 12192000"/>
                            <a:gd name="connsiteY0" fmla="*/ 0 h 6858000"/>
                            <a:gd name="connsiteX1" fmla="*/ 12192000 w 12192000"/>
                            <a:gd name="connsiteY1" fmla="*/ 0 h 6858000"/>
                            <a:gd name="connsiteX2" fmla="*/ 12192000 w 12192000"/>
                            <a:gd name="connsiteY2" fmla="*/ 6858000 h 6858000"/>
                            <a:gd name="connsiteX3" fmla="*/ 0 w 12192000"/>
                            <a:gd name="connsiteY3" fmla="*/ 6858000 h 6858000"/>
                            <a:gd name="connsiteX4" fmla="*/ 0 w 12192000"/>
                            <a:gd name="connsiteY4" fmla="*/ 0 h 6858000"/>
                            <a:gd name="connsiteX0" fmla="*/ 14515 w 12206515"/>
                            <a:gd name="connsiteY0" fmla="*/ 0 h 6858000"/>
                            <a:gd name="connsiteX1" fmla="*/ 12206515 w 12206515"/>
                            <a:gd name="connsiteY1" fmla="*/ 0 h 6858000"/>
                            <a:gd name="connsiteX2" fmla="*/ 12206515 w 12206515"/>
                            <a:gd name="connsiteY2" fmla="*/ 6858000 h 6858000"/>
                            <a:gd name="connsiteX3" fmla="*/ 0 w 12206515"/>
                            <a:gd name="connsiteY3" fmla="*/ 3374571 h 6858000"/>
                            <a:gd name="connsiteX4" fmla="*/ 14515 w 12206515"/>
                            <a:gd name="connsiteY4" fmla="*/ 0 h 685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206515" h="6858000">
                              <a:moveTo>
                                <a:pt x="14515" y="0"/>
                              </a:moveTo>
                              <a:lnTo>
                                <a:pt x="12206515" y="0"/>
                              </a:lnTo>
                              <a:lnTo>
                                <a:pt x="12206515" y="6858000"/>
                              </a:lnTo>
                              <a:lnTo>
                                <a:pt x="0" y="3374571"/>
                              </a:lnTo>
                              <a:cubicBezTo>
                                <a:pt x="4838" y="2249714"/>
                                <a:pt x="9677" y="1124857"/>
                                <a:pt x="145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2CD3F89" id="Rectangle 3" o:spid="_x0000_s1026" style="position:absolute;margin-left:-1.5pt;margin-top:-50pt;width:961.1pt;height:540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12206515,68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" path="m14515,l12206515,r,6858000l,3374571c4838,2249714,9677,1124857,14515,xe" fillcolor="white [3212]" stroked="f" strokeweight="2pt">
                <v:path arrowok="t" o:connecttype="custom" o:connectlocs="14514,0;12205970,0;12205970,6858000;0,3374571;14514,0" o:connectangles="0,0,0,0,0"/>
                <w10:wrap anchorx="page"/>
              </v:shape>
            </w:pict>
          </mc:Fallback>
        </mc:AlternateContent>
      </w:r>
      <w:r w:rsidR="00307DD0" w:rsidRPr="005E1EB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2500FE" wp14:editId="59D10A6C">
                <wp:simplePos x="0" y="0"/>
                <wp:positionH relativeFrom="page">
                  <wp:posOffset>3847279</wp:posOffset>
                </wp:positionH>
                <wp:positionV relativeFrom="paragraph">
                  <wp:posOffset>5355822</wp:posOffset>
                </wp:positionV>
                <wp:extent cx="5015329" cy="3167231"/>
                <wp:effectExtent l="57150" t="228600" r="147320" b="0"/>
                <wp:wrapNone/>
                <wp:docPr id="13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81983">
                          <a:off x="0" y="0"/>
                          <a:ext cx="5015329" cy="3167231"/>
                        </a:xfrm>
                        <a:custGeom>
                          <a:avLst/>
                          <a:gdLst>
                            <a:gd name="connsiteX0" fmla="*/ 6096000 w 6096000"/>
                            <a:gd name="connsiteY0" fmla="*/ 0 h 2540000"/>
                            <a:gd name="connsiteX1" fmla="*/ 6096000 w 6096000"/>
                            <a:gd name="connsiteY1" fmla="*/ 2540000 h 2540000"/>
                            <a:gd name="connsiteX2" fmla="*/ 0 w 6096000"/>
                            <a:gd name="connsiteY2" fmla="*/ 769257 h 2540000"/>
                            <a:gd name="connsiteX3" fmla="*/ 6096000 w 6096000"/>
                            <a:gd name="connsiteY3" fmla="*/ 0 h 254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096000" h="2540000">
                              <a:moveTo>
                                <a:pt x="6096000" y="0"/>
                              </a:moveTo>
                              <a:lnTo>
                                <a:pt x="6096000" y="2540000"/>
                              </a:lnTo>
                              <a:lnTo>
                                <a:pt x="0" y="769257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D51A4" id="Freeform 12" o:spid="_x0000_s1026" style="position:absolute;margin-left:302.95pt;margin-top:421.7pt;width:394.9pt;height:249.4pt;rotation:-347359fd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096000,254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" path="m6096000,r,2540000l,769257,6096000,xe" fillcolor="#161718 [3213]" stroked="f" strokeweight="2pt">
                <v:path arrowok="t" o:connecttype="custom" o:connectlocs="5015329,0;5015329,3167231;0,959218;5015329,0" o:connectangles="0,0,0,0"/>
                <w10:wrap anchorx="page"/>
              </v:shape>
            </w:pict>
          </mc:Fallback>
        </mc:AlternateContent>
      </w:r>
      <w:r w:rsidR="00A31B8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3B3EAB" wp14:editId="642F801D">
                <wp:simplePos x="0" y="0"/>
                <wp:positionH relativeFrom="column">
                  <wp:posOffset>2056633</wp:posOffset>
                </wp:positionH>
                <wp:positionV relativeFrom="paragraph">
                  <wp:posOffset>8420735</wp:posOffset>
                </wp:positionV>
                <wp:extent cx="2841625" cy="469265"/>
                <wp:effectExtent l="0" t="0" r="0" b="698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625" cy="469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0463AD" w14:textId="35772B53" w:rsidR="00B157CE" w:rsidRPr="00B71AD4" w:rsidRDefault="00B157CE" w:rsidP="00B71AD4">
                            <w:pPr>
                              <w:pStyle w:val="Ttulo4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B71AD4">
                              <w:rPr>
                                <w:color w:val="FFFFFF" w:themeColor="background1"/>
                              </w:rPr>
                              <w:t>20</w:t>
                            </w:r>
                            <w:r w:rsidR="00C728C8">
                              <w:rPr>
                                <w:color w:val="FFFFFF" w:themeColor="background1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B3EAB" id="Text Box 7" o:spid="_x0000_s1027" type="#_x0000_t202" style="position:absolute;left:0;text-align:left;margin-left:161.95pt;margin-top:663.05pt;width:223.75pt;height:36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" filled="f" stroked="f" strokeweight=".5pt">
                <v:textbox>
                  <w:txbxContent>
                    <w:p w14:paraId="380463AD" w14:textId="35772B53" w:rsidR="00B157CE" w:rsidRPr="00B71AD4" w:rsidRDefault="00B157CE" w:rsidP="00B71AD4">
                      <w:pPr>
                        <w:pStyle w:val="Ttulo4"/>
                        <w:jc w:val="right"/>
                        <w:rPr>
                          <w:color w:val="FFFFFF" w:themeColor="background1"/>
                        </w:rPr>
                      </w:pPr>
                      <w:r w:rsidRPr="00B71AD4">
                        <w:rPr>
                          <w:color w:val="FFFFFF" w:themeColor="background1"/>
                        </w:rPr>
                        <w:t>20</w:t>
                      </w:r>
                      <w:r w:rsidR="00C728C8">
                        <w:rPr>
                          <w:color w:val="FFFFFF" w:themeColor="background1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0831B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BB4BD2" wp14:editId="1DC069B4">
                <wp:simplePos x="0" y="0"/>
                <wp:positionH relativeFrom="column">
                  <wp:posOffset>-19566</wp:posOffset>
                </wp:positionH>
                <wp:positionV relativeFrom="paragraph">
                  <wp:posOffset>7432675</wp:posOffset>
                </wp:positionV>
                <wp:extent cx="5138420" cy="74676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842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E1D591" w14:textId="371EFD7E" w:rsidR="00B157CE" w:rsidRPr="000831BA" w:rsidRDefault="00B157CE" w:rsidP="005E1EB9">
                            <w:pPr>
                              <w:pStyle w:val="Subttulo"/>
                              <w:rPr>
                                <w:b w:val="0"/>
                                <w:bCs/>
                                <w:color w:val="FFFFFF" w:themeColor="background1"/>
                                <w:sz w:val="40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B4BD2" id="Text Box 3" o:spid="_x0000_s1028" type="#_x0000_t202" style="position:absolute;left:0;text-align:left;margin-left:-1.55pt;margin-top:585.25pt;width:404.6pt;height:5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" filled="f" stroked="f" strokeweight=".5pt">
                <v:textbox>
                  <w:txbxContent>
                    <w:p w14:paraId="3AE1D591" w14:textId="371EFD7E" w:rsidR="00B157CE" w:rsidRPr="000831BA" w:rsidRDefault="00B157CE" w:rsidP="005E1EB9">
                      <w:pPr>
                        <w:pStyle w:val="Subttulo"/>
                        <w:rPr>
                          <w:b w:val="0"/>
                          <w:bCs/>
                          <w:color w:val="FFFFFF" w:themeColor="background1"/>
                          <w:sz w:val="40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31B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75EC7" wp14:editId="1C32C66D">
                <wp:simplePos x="0" y="0"/>
                <wp:positionH relativeFrom="page">
                  <wp:posOffset>10633</wp:posOffset>
                </wp:positionH>
                <wp:positionV relativeFrom="page">
                  <wp:posOffset>7187609</wp:posOffset>
                </wp:positionV>
                <wp:extent cx="5753087" cy="2541034"/>
                <wp:effectExtent l="0" t="0" r="635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087" cy="2541034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A0316" id="Rectangle 2" o:spid="_x0000_s1026" alt="colored rectangle" style="position:absolute;margin-left:.85pt;margin-top:565.95pt;width:453pt;height:200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" fillcolor="#0070c0" stroked="f" strokeweight="2pt">
                <w10:wrap anchorx="page" anchory="page"/>
              </v:rect>
            </w:pict>
          </mc:Fallback>
        </mc:AlternateContent>
      </w:r>
      <w:r w:rsidR="001E46B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E57D43" wp14:editId="2ED74315">
                <wp:simplePos x="0" y="0"/>
                <wp:positionH relativeFrom="column">
                  <wp:posOffset>-83185</wp:posOffset>
                </wp:positionH>
                <wp:positionV relativeFrom="paragraph">
                  <wp:posOffset>8410575</wp:posOffset>
                </wp:positionV>
                <wp:extent cx="2841625" cy="469265"/>
                <wp:effectExtent l="0" t="0" r="0" b="698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625" cy="469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81E014" w14:textId="33E5F0E8" w:rsidR="00B157CE" w:rsidRPr="00B71AD4" w:rsidRDefault="00B157CE" w:rsidP="00B71AD4">
                            <w:pPr>
                              <w:pStyle w:val="Ttulo4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Casa e 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57D43" id="Text Box 6" o:spid="_x0000_s1029" type="#_x0000_t202" style="position:absolute;left:0;text-align:left;margin-left:-6.55pt;margin-top:662.25pt;width:223.75pt;height:3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" filled="f" stroked="f" strokeweight=".5pt">
                <v:textbox>
                  <w:txbxContent>
                    <w:p w14:paraId="0881E014" w14:textId="33E5F0E8" w:rsidR="00B157CE" w:rsidRPr="00B71AD4" w:rsidRDefault="00B157CE" w:rsidP="00B71AD4">
                      <w:pPr>
                        <w:pStyle w:val="Ttulo4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Casa e video</w:t>
                      </w:r>
                    </w:p>
                  </w:txbxContent>
                </v:textbox>
              </v:shape>
            </w:pict>
          </mc:Fallback>
        </mc:AlternateContent>
      </w:r>
      <w:r w:rsidR="005E1EB9" w:rsidRPr="00D967AC">
        <w:rPr>
          <w:noProof/>
        </w:rPr>
        <w:drawing>
          <wp:anchor distT="0" distB="0" distL="114300" distR="114300" simplePos="0" relativeHeight="251667456" behindDoc="0" locked="0" layoutInCell="1" allowOverlap="1" wp14:anchorId="4782923B" wp14:editId="550F33CC">
            <wp:simplePos x="0" y="0"/>
            <wp:positionH relativeFrom="margin">
              <wp:align>center</wp:align>
            </wp:positionH>
            <wp:positionV relativeFrom="paragraph">
              <wp:posOffset>759492</wp:posOffset>
            </wp:positionV>
            <wp:extent cx="4301007" cy="914400"/>
            <wp:effectExtent l="0" t="0" r="4445" b="0"/>
            <wp:wrapNone/>
            <wp:docPr id="12" name="Graphic 201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201" descr="logo-placeholder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00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E44">
        <w:br w:type="page"/>
      </w:r>
    </w:p>
    <w:sdt>
      <w:sdtPr>
        <w:rPr>
          <w:rFonts w:ascii="Verdana" w:eastAsiaTheme="minorEastAsia" w:hAnsi="Verdana" w:cstheme="minorBidi"/>
          <w:color w:val="auto"/>
          <w:sz w:val="20"/>
          <w:szCs w:val="22"/>
        </w:rPr>
        <w:id w:val="-339628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D0EF26" w14:textId="7B12D147" w:rsidR="00D84745" w:rsidRDefault="00D84745">
          <w:pPr>
            <w:pStyle w:val="CabealhodoSumrio"/>
            <w:rPr>
              <w:rFonts w:ascii="Verdana" w:hAnsi="Verdana"/>
              <w:color w:val="auto"/>
            </w:rPr>
          </w:pPr>
          <w:r w:rsidRPr="00D84745">
            <w:rPr>
              <w:rFonts w:ascii="Verdana" w:hAnsi="Verdana"/>
              <w:color w:val="auto"/>
            </w:rPr>
            <w:t>Sumário</w:t>
          </w:r>
        </w:p>
        <w:p w14:paraId="1BF381DD" w14:textId="77777777" w:rsidR="00D84745" w:rsidRPr="00D84745" w:rsidRDefault="00D84745" w:rsidP="00D84745"/>
        <w:p w14:paraId="5544A2A2" w14:textId="09A12550" w:rsidR="00444895" w:rsidRDefault="00D84745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r w:rsidRPr="00D84745">
            <w:rPr>
              <w:b w:val="0"/>
              <w:bCs w:val="0"/>
              <w:color w:val="auto"/>
            </w:rPr>
            <w:fldChar w:fldCharType="begin"/>
          </w:r>
          <w:r w:rsidRPr="00D84745">
            <w:rPr>
              <w:b w:val="0"/>
              <w:bCs w:val="0"/>
              <w:color w:val="auto"/>
            </w:rPr>
            <w:instrText xml:space="preserve"> TOC \o "1-3" \h \z \u </w:instrText>
          </w:r>
          <w:r w:rsidRPr="00D84745">
            <w:rPr>
              <w:b w:val="0"/>
              <w:bCs w:val="0"/>
              <w:color w:val="auto"/>
            </w:rPr>
            <w:fldChar w:fldCharType="separate"/>
          </w:r>
          <w:hyperlink w:anchor="_Toc63076480" w:history="1">
            <w:r w:rsidR="00444895" w:rsidRPr="0099377C">
              <w:rPr>
                <w:rStyle w:val="Hyperlink"/>
                <w:noProof/>
              </w:rPr>
              <w:t>1.</w:t>
            </w:r>
            <w:r w:rsidR="0044489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444895" w:rsidRPr="0099377C">
              <w:rPr>
                <w:rStyle w:val="Hyperlink"/>
                <w:noProof/>
              </w:rPr>
              <w:t>Configuração do Meraki MX</w:t>
            </w:r>
            <w:r w:rsidR="00444895">
              <w:rPr>
                <w:noProof/>
                <w:webHidden/>
              </w:rPr>
              <w:tab/>
            </w:r>
            <w:r w:rsidR="00444895">
              <w:rPr>
                <w:noProof/>
                <w:webHidden/>
              </w:rPr>
              <w:fldChar w:fldCharType="begin"/>
            </w:r>
            <w:r w:rsidR="00444895">
              <w:rPr>
                <w:noProof/>
                <w:webHidden/>
              </w:rPr>
              <w:instrText xml:space="preserve"> PAGEREF _Toc63076480 \h </w:instrText>
            </w:r>
            <w:r w:rsidR="00444895">
              <w:rPr>
                <w:noProof/>
                <w:webHidden/>
              </w:rPr>
            </w:r>
            <w:r w:rsidR="00444895">
              <w:rPr>
                <w:noProof/>
                <w:webHidden/>
              </w:rPr>
              <w:fldChar w:fldCharType="separate"/>
            </w:r>
            <w:r w:rsidR="00444895">
              <w:rPr>
                <w:noProof/>
                <w:webHidden/>
              </w:rPr>
              <w:t>3</w:t>
            </w:r>
            <w:r w:rsidR="00444895">
              <w:rPr>
                <w:noProof/>
                <w:webHidden/>
              </w:rPr>
              <w:fldChar w:fldCharType="end"/>
            </w:r>
          </w:hyperlink>
        </w:p>
        <w:p w14:paraId="451FFC44" w14:textId="3C9A3A1B" w:rsidR="00444895" w:rsidRDefault="00444895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hyperlink w:anchor="_Toc63076481" w:history="1">
            <w:r w:rsidRPr="0099377C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99377C">
              <w:rPr>
                <w:rStyle w:val="Hyperlink"/>
                <w:noProof/>
              </w:rPr>
              <w:t>Configuração rotas Sede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_Toc63076481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D8741" w14:textId="245CDD89" w:rsidR="00444895" w:rsidRDefault="00444895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hyperlink w:anchor="_Toc63076482" w:history="1">
            <w:r w:rsidRPr="0099377C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99377C">
              <w:rPr>
                <w:rStyle w:val="Hyperlink"/>
                <w:noProof/>
              </w:rPr>
              <w:t>Configuração rotas 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_Toc63076482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ABE8D" w14:textId="4814D3FA" w:rsidR="00444895" w:rsidRDefault="00444895">
          <w:pPr>
            <w:pStyle w:val="Sumrio1"/>
            <w:tabs>
              <w:tab w:val="left" w:pos="440"/>
              <w:tab w:val="right" w:leader="dot" w:pos="959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2"/>
              <w:szCs w:val="22"/>
              <w:lang w:eastAsia="pt-BR"/>
            </w:rPr>
          </w:pPr>
          <w:hyperlink w:anchor="_Toc63076483" w:history="1">
            <w:r w:rsidRPr="0099377C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99377C">
              <w:rPr>
                <w:rStyle w:val="Hyperlink"/>
                <w:noProof/>
              </w:rPr>
              <w:t>Anexo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_Toc63076483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35F19" w14:textId="5CCCFD77" w:rsidR="00D84745" w:rsidRDefault="00D84745">
          <w:r w:rsidRPr="00D84745">
            <w:fldChar w:fldCharType="end"/>
          </w:r>
        </w:p>
      </w:sdtContent>
    </w:sdt>
    <w:p w14:paraId="6DEA1D90" w14:textId="77777777" w:rsidR="007C750C" w:rsidRDefault="007C750C" w:rsidP="00C03811">
      <w:pPr>
        <w:tabs>
          <w:tab w:val="left" w:pos="1335"/>
        </w:tabs>
        <w:spacing w:line="360" w:lineRule="auto"/>
        <w:rPr>
          <w:rFonts w:cstheme="minorHAnsi"/>
          <w:color w:val="161718" w:themeColor="text1"/>
        </w:rPr>
      </w:pPr>
    </w:p>
    <w:p w14:paraId="5B3378B4" w14:textId="77777777" w:rsidR="007C750C" w:rsidRDefault="007C750C">
      <w:pPr>
        <w:spacing w:after="200"/>
        <w:jc w:val="left"/>
        <w:rPr>
          <w:rFonts w:cstheme="minorHAnsi"/>
          <w:color w:val="161718" w:themeColor="text1"/>
        </w:rPr>
      </w:pPr>
      <w:r>
        <w:rPr>
          <w:rFonts w:cstheme="minorHAnsi"/>
          <w:color w:val="161718" w:themeColor="text1"/>
        </w:rPr>
        <w:br w:type="page"/>
      </w:r>
    </w:p>
    <w:p w14:paraId="630DA53B" w14:textId="1D88B622" w:rsidR="002F3BA0" w:rsidRDefault="002F3BA0" w:rsidP="002F3BA0">
      <w:pPr>
        <w:ind w:firstLine="708"/>
        <w:rPr>
          <w:rFonts w:cstheme="minorHAnsi"/>
        </w:rPr>
      </w:pPr>
    </w:p>
    <w:p w14:paraId="0D9084FC" w14:textId="02DCC7DE" w:rsidR="00C25C50" w:rsidRPr="00E20389" w:rsidRDefault="00C25C50" w:rsidP="00E20389">
      <w:pPr>
        <w:pStyle w:val="Ttulo1"/>
        <w:rPr>
          <w:rFonts w:ascii="Verdana" w:hAnsi="Verdana"/>
          <w:color w:val="00B0F0"/>
          <w:sz w:val="24"/>
          <w:szCs w:val="22"/>
        </w:rPr>
      </w:pPr>
    </w:p>
    <w:p w14:paraId="6F84C18C" w14:textId="1EDAE16E" w:rsidR="00A86B46" w:rsidRDefault="00A86B46" w:rsidP="002C3170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0" w:name="_Toc63076480"/>
      <w:r>
        <w:rPr>
          <w:color w:val="00B0F0"/>
          <w:sz w:val="32"/>
          <w:szCs w:val="28"/>
        </w:rPr>
        <w:t>Configuração do</w:t>
      </w:r>
      <w:r w:rsidR="005323AC">
        <w:rPr>
          <w:color w:val="00B0F0"/>
          <w:sz w:val="32"/>
          <w:szCs w:val="28"/>
        </w:rPr>
        <w:t xml:space="preserve"> </w:t>
      </w:r>
      <w:proofErr w:type="spellStart"/>
      <w:r w:rsidR="005323AC">
        <w:rPr>
          <w:color w:val="00B0F0"/>
          <w:sz w:val="32"/>
          <w:szCs w:val="28"/>
        </w:rPr>
        <w:t>Meraki</w:t>
      </w:r>
      <w:proofErr w:type="spellEnd"/>
      <w:r w:rsidR="005323AC">
        <w:rPr>
          <w:color w:val="00B0F0"/>
          <w:sz w:val="32"/>
          <w:szCs w:val="28"/>
        </w:rPr>
        <w:t xml:space="preserve"> MX</w:t>
      </w:r>
      <w:bookmarkEnd w:id="0"/>
    </w:p>
    <w:p w14:paraId="22D070ED" w14:textId="77777777" w:rsidR="001B320E" w:rsidRDefault="001B320E" w:rsidP="004E017B">
      <w:pPr>
        <w:ind w:firstLine="720"/>
        <w:rPr>
          <w:sz w:val="22"/>
          <w:szCs w:val="24"/>
        </w:rPr>
      </w:pPr>
    </w:p>
    <w:p w14:paraId="28B6A3A9" w14:textId="3E3448CC" w:rsidR="001E7A00" w:rsidRDefault="00FB3398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O primeiro passo para </w:t>
      </w:r>
      <w:r w:rsidR="00654FBE">
        <w:rPr>
          <w:sz w:val="22"/>
          <w:szCs w:val="24"/>
        </w:rPr>
        <w:t xml:space="preserve">a configuração do </w:t>
      </w:r>
      <w:proofErr w:type="spellStart"/>
      <w:r w:rsidR="00654FBE">
        <w:rPr>
          <w:sz w:val="22"/>
          <w:szCs w:val="24"/>
        </w:rPr>
        <w:t>meraki</w:t>
      </w:r>
      <w:proofErr w:type="spellEnd"/>
      <w:r w:rsidR="00654FBE">
        <w:rPr>
          <w:sz w:val="22"/>
          <w:szCs w:val="24"/>
        </w:rPr>
        <w:t xml:space="preserve"> MX e solicitar o </w:t>
      </w:r>
      <w:proofErr w:type="spellStart"/>
      <w:r w:rsidR="00654FBE">
        <w:rPr>
          <w:sz w:val="22"/>
          <w:szCs w:val="24"/>
        </w:rPr>
        <w:t>field</w:t>
      </w:r>
      <w:proofErr w:type="spellEnd"/>
      <w:r w:rsidR="00654FBE">
        <w:rPr>
          <w:sz w:val="22"/>
          <w:szCs w:val="24"/>
        </w:rPr>
        <w:t xml:space="preserve"> o n</w:t>
      </w:r>
      <w:r w:rsidR="00E8590F">
        <w:rPr>
          <w:sz w:val="22"/>
          <w:szCs w:val="24"/>
        </w:rPr>
        <w:t>ú</w:t>
      </w:r>
      <w:r w:rsidR="00654FBE">
        <w:rPr>
          <w:sz w:val="22"/>
          <w:szCs w:val="24"/>
        </w:rPr>
        <w:t>mero de s</w:t>
      </w:r>
      <w:r w:rsidR="0036293D">
        <w:rPr>
          <w:sz w:val="22"/>
          <w:szCs w:val="24"/>
        </w:rPr>
        <w:t>é</w:t>
      </w:r>
      <w:r w:rsidR="00654FBE">
        <w:rPr>
          <w:sz w:val="22"/>
          <w:szCs w:val="24"/>
        </w:rPr>
        <w:t>rie do equipamento que será instalado na loja</w:t>
      </w:r>
      <w:r w:rsidR="001E7A00">
        <w:rPr>
          <w:sz w:val="22"/>
          <w:szCs w:val="24"/>
        </w:rPr>
        <w:t>. ( O mesmo se encontra numa etiqueta no equipamento e na caixa</w:t>
      </w:r>
      <w:r w:rsidR="00B25FCD">
        <w:rPr>
          <w:sz w:val="22"/>
          <w:szCs w:val="24"/>
        </w:rPr>
        <w:t xml:space="preserve"> ).</w:t>
      </w:r>
    </w:p>
    <w:p w14:paraId="76D98B7A" w14:textId="12C8D191" w:rsidR="00B25FCD" w:rsidRDefault="00B25FCD" w:rsidP="004E017B">
      <w:pPr>
        <w:ind w:firstLine="720"/>
        <w:rPr>
          <w:sz w:val="22"/>
          <w:szCs w:val="24"/>
        </w:rPr>
      </w:pPr>
    </w:p>
    <w:p w14:paraId="3D1C6019" w14:textId="77777777" w:rsidR="00B25FCD" w:rsidRDefault="00B25FCD" w:rsidP="004E017B">
      <w:pPr>
        <w:ind w:firstLine="720"/>
        <w:rPr>
          <w:sz w:val="22"/>
          <w:szCs w:val="24"/>
        </w:rPr>
      </w:pPr>
    </w:p>
    <w:p w14:paraId="0BBE5639" w14:textId="77777777" w:rsidR="001E7A00" w:rsidRDefault="001E7A00" w:rsidP="004E017B">
      <w:pPr>
        <w:ind w:firstLine="720"/>
        <w:rPr>
          <w:sz w:val="22"/>
          <w:szCs w:val="24"/>
        </w:rPr>
      </w:pPr>
    </w:p>
    <w:p w14:paraId="042DBA5E" w14:textId="77777777" w:rsidR="001E7A00" w:rsidRDefault="001E7A00" w:rsidP="004E017B">
      <w:pPr>
        <w:ind w:firstLine="720"/>
        <w:rPr>
          <w:sz w:val="22"/>
          <w:szCs w:val="24"/>
        </w:rPr>
      </w:pPr>
    </w:p>
    <w:p w14:paraId="3FB6764D" w14:textId="77777777" w:rsidR="001E7A00" w:rsidRDefault="001E7A00" w:rsidP="004E017B">
      <w:pPr>
        <w:ind w:firstLine="720"/>
        <w:rPr>
          <w:sz w:val="22"/>
          <w:szCs w:val="24"/>
        </w:rPr>
      </w:pPr>
    </w:p>
    <w:p w14:paraId="54041DCC" w14:textId="46B1B019" w:rsidR="001E7A00" w:rsidRDefault="009235D0" w:rsidP="004E017B">
      <w:pPr>
        <w:ind w:firstLine="720"/>
        <w:rPr>
          <w:sz w:val="22"/>
          <w:szCs w:val="24"/>
        </w:rPr>
      </w:pPr>
      <w:r w:rsidRPr="009235D0">
        <w:rPr>
          <w:noProof/>
          <w:sz w:val="22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5B0564D" wp14:editId="76FFDD85">
                <wp:simplePos x="0" y="0"/>
                <wp:positionH relativeFrom="column">
                  <wp:posOffset>401320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8FB3D" w14:textId="2E10ADFE" w:rsidR="009235D0" w:rsidRDefault="009235D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EFA212" wp14:editId="27BBBE1D">
                                  <wp:extent cx="2247900" cy="2646680"/>
                                  <wp:effectExtent l="0" t="0" r="0" b="1270"/>
                                  <wp:docPr id="24" name="Imagem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Imagem 24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7900" cy="2646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B0564D" id="Caixa de Texto 2" o:spid="_x0000_s1030" type="#_x0000_t202" style="position:absolute;left:0;text-align:left;margin-left:31.6pt;margin-top:0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" stroked="f">
                <v:textbox style="mso-fit-shape-to-text:t">
                  <w:txbxContent>
                    <w:p w14:paraId="1B18FB3D" w14:textId="2E10ADFE" w:rsidR="009235D0" w:rsidRDefault="009235D0">
                      <w:r>
                        <w:rPr>
                          <w:noProof/>
                        </w:rPr>
                        <w:drawing>
                          <wp:inline distT="0" distB="0" distL="0" distR="0" wp14:anchorId="50EFA212" wp14:editId="27BBBE1D">
                            <wp:extent cx="2247900" cy="2646680"/>
                            <wp:effectExtent l="0" t="0" r="0" b="1270"/>
                            <wp:docPr id="24" name="Imagem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Imagem 24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7900" cy="2646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9543E5" w14:textId="703DC9BA" w:rsidR="009235D0" w:rsidRDefault="009235D0" w:rsidP="004E017B">
      <w:pPr>
        <w:ind w:firstLine="720"/>
        <w:rPr>
          <w:sz w:val="22"/>
          <w:szCs w:val="24"/>
        </w:rPr>
      </w:pPr>
      <w:r w:rsidRPr="009235D0">
        <w:rPr>
          <w:noProof/>
          <w:sz w:val="22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6F45449" wp14:editId="2883534F">
                <wp:simplePos x="0" y="0"/>
                <wp:positionH relativeFrom="column">
                  <wp:posOffset>3144520</wp:posOffset>
                </wp:positionH>
                <wp:positionV relativeFrom="paragraph">
                  <wp:posOffset>321310</wp:posOffset>
                </wp:positionV>
                <wp:extent cx="2360930" cy="1404620"/>
                <wp:effectExtent l="0" t="0" r="0" b="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03287" w14:textId="1B84A9A0" w:rsidR="009235D0" w:rsidRDefault="009235D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6C2FAC" wp14:editId="45F33537">
                                  <wp:extent cx="2247900" cy="1651635"/>
                                  <wp:effectExtent l="0" t="0" r="0" b="5715"/>
                                  <wp:docPr id="26" name="Imagem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Imagem 26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7900" cy="16516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F45449" id="_x0000_s1031" type="#_x0000_t202" style="position:absolute;left:0;text-align:left;margin-left:247.6pt;margin-top:25.3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" stroked="f">
                <v:textbox style="mso-fit-shape-to-text:t">
                  <w:txbxContent>
                    <w:p w14:paraId="39003287" w14:textId="1B84A9A0" w:rsidR="009235D0" w:rsidRDefault="009235D0">
                      <w:r>
                        <w:rPr>
                          <w:noProof/>
                        </w:rPr>
                        <w:drawing>
                          <wp:inline distT="0" distB="0" distL="0" distR="0" wp14:anchorId="4B6C2FAC" wp14:editId="45F33537">
                            <wp:extent cx="2247900" cy="1651635"/>
                            <wp:effectExtent l="0" t="0" r="0" b="5715"/>
                            <wp:docPr id="26" name="Imagem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Imagem 26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7900" cy="16516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668825" w14:textId="5FB8EBCE" w:rsidR="009235D0" w:rsidRDefault="009235D0" w:rsidP="004E017B">
      <w:pPr>
        <w:ind w:firstLine="720"/>
        <w:rPr>
          <w:sz w:val="22"/>
          <w:szCs w:val="24"/>
        </w:rPr>
      </w:pPr>
    </w:p>
    <w:p w14:paraId="5210D6D3" w14:textId="265B5960" w:rsidR="009235D0" w:rsidRDefault="009235D0" w:rsidP="004E017B">
      <w:pPr>
        <w:ind w:firstLine="720"/>
        <w:rPr>
          <w:sz w:val="22"/>
          <w:szCs w:val="24"/>
        </w:rPr>
      </w:pPr>
    </w:p>
    <w:p w14:paraId="49410A18" w14:textId="618CC3BB" w:rsidR="009235D0" w:rsidRDefault="009235D0" w:rsidP="004E017B">
      <w:pPr>
        <w:ind w:firstLine="720"/>
        <w:rPr>
          <w:sz w:val="22"/>
          <w:szCs w:val="24"/>
        </w:rPr>
      </w:pPr>
    </w:p>
    <w:p w14:paraId="00F33FB9" w14:textId="0EE0524F" w:rsidR="009235D0" w:rsidRDefault="009235D0" w:rsidP="004E017B">
      <w:pPr>
        <w:ind w:firstLine="720"/>
        <w:rPr>
          <w:sz w:val="22"/>
          <w:szCs w:val="24"/>
        </w:rPr>
      </w:pPr>
    </w:p>
    <w:p w14:paraId="57CDBFBC" w14:textId="155ADAEB" w:rsidR="002B1FD8" w:rsidRDefault="00A86B46" w:rsidP="004E017B">
      <w:pPr>
        <w:ind w:firstLine="720"/>
        <w:rPr>
          <w:sz w:val="22"/>
          <w:szCs w:val="24"/>
        </w:rPr>
      </w:pPr>
      <w:r w:rsidRPr="004E017B">
        <w:rPr>
          <w:sz w:val="22"/>
          <w:szCs w:val="24"/>
        </w:rPr>
        <w:t>A</w:t>
      </w:r>
      <w:r w:rsidR="009235D0">
        <w:rPr>
          <w:sz w:val="22"/>
          <w:szCs w:val="24"/>
        </w:rPr>
        <w:t>pó</w:t>
      </w:r>
      <w:r w:rsidR="00B12341">
        <w:rPr>
          <w:sz w:val="22"/>
          <w:szCs w:val="24"/>
        </w:rPr>
        <w:t>s</w:t>
      </w:r>
      <w:r w:rsidR="009235D0">
        <w:rPr>
          <w:sz w:val="22"/>
          <w:szCs w:val="24"/>
        </w:rPr>
        <w:t xml:space="preserve"> solicitar o </w:t>
      </w:r>
      <w:proofErr w:type="spellStart"/>
      <w:r w:rsidR="009235D0">
        <w:rPr>
          <w:sz w:val="22"/>
          <w:szCs w:val="24"/>
        </w:rPr>
        <w:t>field</w:t>
      </w:r>
      <w:proofErr w:type="spellEnd"/>
      <w:r w:rsidR="009235D0">
        <w:rPr>
          <w:sz w:val="22"/>
          <w:szCs w:val="24"/>
        </w:rPr>
        <w:t xml:space="preserve"> iremos inserir o equipamento no inventário do </w:t>
      </w:r>
      <w:r w:rsidR="0079749D">
        <w:rPr>
          <w:sz w:val="22"/>
          <w:szCs w:val="24"/>
        </w:rPr>
        <w:t>dashboard</w:t>
      </w:r>
      <w:r w:rsidR="002B1FD8">
        <w:rPr>
          <w:sz w:val="22"/>
          <w:szCs w:val="24"/>
        </w:rPr>
        <w:t>, seguindo os passos abaixo:</w:t>
      </w:r>
    </w:p>
    <w:p w14:paraId="598D302D" w14:textId="187E2124" w:rsidR="000A6767" w:rsidRDefault="000A6767" w:rsidP="004E017B">
      <w:pPr>
        <w:ind w:firstLine="720"/>
        <w:rPr>
          <w:sz w:val="22"/>
          <w:szCs w:val="24"/>
        </w:rPr>
      </w:pPr>
    </w:p>
    <w:p w14:paraId="39CA200B" w14:textId="4381C37A" w:rsidR="000A6767" w:rsidRDefault="000A6767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>1 – Entrar na Dashboard</w:t>
      </w:r>
      <w:r w:rsidR="00787204">
        <w:rPr>
          <w:sz w:val="22"/>
          <w:szCs w:val="24"/>
        </w:rPr>
        <w:t xml:space="preserve"> (</w:t>
      </w:r>
      <w:hyperlink r:id="rId12" w:history="1">
        <w:r w:rsidR="00787204" w:rsidRPr="00C238F3">
          <w:rPr>
            <w:rStyle w:val="Hyperlink"/>
            <w:sz w:val="22"/>
            <w:szCs w:val="24"/>
          </w:rPr>
          <w:t>https://meraki.cisco.com</w:t>
        </w:r>
      </w:hyperlink>
      <w:r w:rsidR="00787204">
        <w:rPr>
          <w:sz w:val="22"/>
          <w:szCs w:val="24"/>
        </w:rPr>
        <w:t>)</w:t>
      </w:r>
    </w:p>
    <w:p w14:paraId="7A8E4240" w14:textId="6CB89C23" w:rsidR="00787204" w:rsidRDefault="00787204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2 </w:t>
      </w:r>
      <w:r w:rsidR="00422094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422094">
        <w:rPr>
          <w:sz w:val="22"/>
          <w:szCs w:val="24"/>
        </w:rPr>
        <w:t>Clicar em login</w:t>
      </w:r>
    </w:p>
    <w:p w14:paraId="014AE959" w14:textId="31E6ADE9" w:rsidR="00422094" w:rsidRDefault="00422094" w:rsidP="004E017B">
      <w:pPr>
        <w:ind w:firstLine="720"/>
        <w:rPr>
          <w:sz w:val="22"/>
          <w:szCs w:val="24"/>
        </w:rPr>
      </w:pPr>
    </w:p>
    <w:p w14:paraId="79AA8E6C" w14:textId="46F037DA" w:rsidR="00422094" w:rsidRDefault="008275CC" w:rsidP="00422094">
      <w:pPr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3D8F1C74" wp14:editId="200A51C8">
            <wp:extent cx="6086475" cy="1000125"/>
            <wp:effectExtent l="0" t="0" r="9525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38C2C" w14:textId="6EC52762" w:rsidR="000A6767" w:rsidRDefault="000A6767" w:rsidP="004E017B">
      <w:pPr>
        <w:ind w:firstLine="720"/>
        <w:rPr>
          <w:sz w:val="22"/>
          <w:szCs w:val="24"/>
        </w:rPr>
      </w:pPr>
    </w:p>
    <w:p w14:paraId="1C84CBAC" w14:textId="56A86726" w:rsidR="000A6767" w:rsidRDefault="003D5D24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>3 – Realizar o login</w:t>
      </w:r>
    </w:p>
    <w:p w14:paraId="1589F60C" w14:textId="68B0EAA5" w:rsidR="003D5D24" w:rsidRDefault="003D5D24" w:rsidP="004E017B">
      <w:pPr>
        <w:ind w:firstLine="720"/>
        <w:rPr>
          <w:sz w:val="22"/>
          <w:szCs w:val="24"/>
        </w:rPr>
      </w:pPr>
    </w:p>
    <w:p w14:paraId="6626B64C" w14:textId="762C7333" w:rsidR="003D5D24" w:rsidRDefault="003D5D24" w:rsidP="004E017B">
      <w:pPr>
        <w:ind w:firstLine="720"/>
        <w:rPr>
          <w:sz w:val="22"/>
          <w:szCs w:val="24"/>
        </w:rPr>
      </w:pPr>
    </w:p>
    <w:p w14:paraId="0501C410" w14:textId="77777777" w:rsidR="00813A24" w:rsidRDefault="00813A24" w:rsidP="002A623E">
      <w:pPr>
        <w:jc w:val="center"/>
        <w:rPr>
          <w:sz w:val="22"/>
          <w:szCs w:val="24"/>
        </w:rPr>
      </w:pPr>
    </w:p>
    <w:p w14:paraId="224C5374" w14:textId="20660605" w:rsidR="003D5D24" w:rsidRDefault="003D5D24" w:rsidP="002A623E">
      <w:pPr>
        <w:jc w:val="center"/>
        <w:rPr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62970496" wp14:editId="5F5095B7">
            <wp:extent cx="2209800" cy="2241278"/>
            <wp:effectExtent l="0" t="0" r="0" b="698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3776" cy="225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A283" w14:textId="513D54E7" w:rsidR="00813A24" w:rsidRDefault="00813A24" w:rsidP="002A623E">
      <w:pPr>
        <w:jc w:val="center"/>
        <w:rPr>
          <w:sz w:val="22"/>
          <w:szCs w:val="24"/>
        </w:rPr>
      </w:pPr>
    </w:p>
    <w:p w14:paraId="38EF0F8A" w14:textId="4633F102" w:rsidR="00813A24" w:rsidRDefault="00813A24" w:rsidP="002A623E">
      <w:pPr>
        <w:jc w:val="center"/>
        <w:rPr>
          <w:sz w:val="22"/>
          <w:szCs w:val="24"/>
        </w:rPr>
      </w:pPr>
    </w:p>
    <w:p w14:paraId="51B1A554" w14:textId="27206BEC" w:rsidR="00813A24" w:rsidRDefault="00813A24" w:rsidP="002A623E">
      <w:pPr>
        <w:jc w:val="center"/>
        <w:rPr>
          <w:sz w:val="22"/>
          <w:szCs w:val="24"/>
        </w:rPr>
      </w:pPr>
    </w:p>
    <w:p w14:paraId="21D8FF7F" w14:textId="77777777" w:rsidR="00813A24" w:rsidRDefault="00813A24" w:rsidP="002A623E">
      <w:pPr>
        <w:jc w:val="center"/>
        <w:rPr>
          <w:sz w:val="22"/>
          <w:szCs w:val="24"/>
        </w:rPr>
      </w:pPr>
    </w:p>
    <w:p w14:paraId="25C80CFF" w14:textId="76490DE3" w:rsidR="003D5D24" w:rsidRDefault="00813A24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4 </w:t>
      </w:r>
      <w:r w:rsidR="00C03633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C03633">
        <w:rPr>
          <w:sz w:val="22"/>
          <w:szCs w:val="24"/>
        </w:rPr>
        <w:t xml:space="preserve">Clicar em Organização -&gt; </w:t>
      </w:r>
      <w:r w:rsidR="0084456A">
        <w:rPr>
          <w:sz w:val="22"/>
          <w:szCs w:val="24"/>
        </w:rPr>
        <w:t>Inventário</w:t>
      </w:r>
    </w:p>
    <w:p w14:paraId="6BA6B9D8" w14:textId="76348163" w:rsidR="0084456A" w:rsidRDefault="0084456A" w:rsidP="004E017B">
      <w:pPr>
        <w:ind w:firstLine="720"/>
        <w:rPr>
          <w:sz w:val="22"/>
          <w:szCs w:val="24"/>
        </w:rPr>
      </w:pPr>
    </w:p>
    <w:p w14:paraId="57549EC9" w14:textId="31795A20" w:rsidR="0084456A" w:rsidRDefault="0054685F" w:rsidP="0054685F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3337DE3E" wp14:editId="16AF0F57">
            <wp:extent cx="4381500" cy="1981926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328" cy="1991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3563F" w14:textId="5470862D" w:rsidR="0084456A" w:rsidRDefault="0084456A" w:rsidP="004E017B">
      <w:pPr>
        <w:ind w:firstLine="720"/>
        <w:rPr>
          <w:sz w:val="22"/>
          <w:szCs w:val="24"/>
        </w:rPr>
      </w:pPr>
    </w:p>
    <w:p w14:paraId="7BD85DA3" w14:textId="3434E34D" w:rsidR="0084456A" w:rsidRDefault="007A5AF5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5 </w:t>
      </w:r>
      <w:r w:rsidR="00B137EC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B137EC">
        <w:rPr>
          <w:sz w:val="22"/>
          <w:szCs w:val="24"/>
        </w:rPr>
        <w:t>Clicar em solicitação</w:t>
      </w:r>
    </w:p>
    <w:p w14:paraId="6C00D9AF" w14:textId="77AC112C" w:rsidR="00B137EC" w:rsidRDefault="00B137EC" w:rsidP="004E017B">
      <w:pPr>
        <w:ind w:firstLine="720"/>
        <w:rPr>
          <w:sz w:val="22"/>
          <w:szCs w:val="24"/>
        </w:rPr>
      </w:pPr>
    </w:p>
    <w:p w14:paraId="1F1BB5E7" w14:textId="05F86FA6" w:rsidR="00B137EC" w:rsidRDefault="004D2C12" w:rsidP="00B137EC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06C41A19" wp14:editId="26217E76">
            <wp:extent cx="4743450" cy="757170"/>
            <wp:effectExtent l="0" t="0" r="0" b="508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716" cy="76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C906A" w14:textId="5A1D09DF" w:rsidR="0084456A" w:rsidRDefault="0084456A" w:rsidP="004E017B">
      <w:pPr>
        <w:ind w:firstLine="720"/>
        <w:rPr>
          <w:sz w:val="22"/>
          <w:szCs w:val="24"/>
        </w:rPr>
      </w:pPr>
    </w:p>
    <w:p w14:paraId="2710A846" w14:textId="4F287BDB" w:rsidR="0084456A" w:rsidRDefault="00D417FA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6 – Incluir o serial do </w:t>
      </w:r>
      <w:proofErr w:type="spellStart"/>
      <w:r w:rsidR="00873C21">
        <w:rPr>
          <w:sz w:val="22"/>
          <w:szCs w:val="24"/>
        </w:rPr>
        <w:t>meraki</w:t>
      </w:r>
      <w:proofErr w:type="spellEnd"/>
      <w:r w:rsidR="00873C21">
        <w:rPr>
          <w:sz w:val="22"/>
          <w:szCs w:val="24"/>
        </w:rPr>
        <w:t xml:space="preserve"> MX e clicar em solicitação</w:t>
      </w:r>
    </w:p>
    <w:p w14:paraId="5F2451A1" w14:textId="77777777" w:rsidR="00C97EAC" w:rsidRDefault="00C97EAC" w:rsidP="004E017B">
      <w:pPr>
        <w:ind w:firstLine="720"/>
        <w:rPr>
          <w:sz w:val="22"/>
          <w:szCs w:val="24"/>
        </w:rPr>
      </w:pPr>
    </w:p>
    <w:p w14:paraId="0BCE667D" w14:textId="083E71F3" w:rsidR="00873C21" w:rsidRDefault="00873C21" w:rsidP="004E017B">
      <w:pPr>
        <w:ind w:firstLine="720"/>
        <w:rPr>
          <w:sz w:val="22"/>
          <w:szCs w:val="24"/>
        </w:rPr>
      </w:pPr>
    </w:p>
    <w:p w14:paraId="5EA63504" w14:textId="20D68518" w:rsidR="00873C21" w:rsidRDefault="00C97EAC" w:rsidP="00C97EAC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lastRenderedPageBreak/>
        <w:drawing>
          <wp:inline distT="0" distB="0" distL="0" distR="0" wp14:anchorId="13474268" wp14:editId="7EE73322">
            <wp:extent cx="4246145" cy="2133600"/>
            <wp:effectExtent l="0" t="0" r="254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31" cy="21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466F" w14:textId="0DBCC527" w:rsidR="00873C21" w:rsidRDefault="00873C21" w:rsidP="004E017B">
      <w:pPr>
        <w:ind w:firstLine="720"/>
        <w:rPr>
          <w:sz w:val="22"/>
          <w:szCs w:val="24"/>
        </w:rPr>
      </w:pPr>
    </w:p>
    <w:p w14:paraId="1DE41ED2" w14:textId="0F5C7BDC" w:rsidR="00873C21" w:rsidRDefault="00873C21" w:rsidP="004E017B">
      <w:pPr>
        <w:ind w:firstLine="720"/>
        <w:rPr>
          <w:sz w:val="22"/>
          <w:szCs w:val="24"/>
        </w:rPr>
      </w:pPr>
    </w:p>
    <w:p w14:paraId="6A086FC0" w14:textId="13D1EFEE" w:rsidR="00C97EAC" w:rsidRDefault="00C97EAC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7 – O equipamento será incluso na dashboard </w:t>
      </w:r>
      <w:proofErr w:type="spellStart"/>
      <w:r w:rsidR="00807A06">
        <w:rPr>
          <w:sz w:val="22"/>
          <w:szCs w:val="24"/>
        </w:rPr>
        <w:t>Meraki</w:t>
      </w:r>
      <w:proofErr w:type="spellEnd"/>
      <w:r w:rsidR="00807A06">
        <w:rPr>
          <w:sz w:val="22"/>
          <w:szCs w:val="24"/>
        </w:rPr>
        <w:t>.</w:t>
      </w:r>
    </w:p>
    <w:p w14:paraId="77EE3774" w14:textId="08D24D9D" w:rsidR="00807A06" w:rsidRDefault="00807A06" w:rsidP="004E017B">
      <w:pPr>
        <w:ind w:firstLine="720"/>
        <w:rPr>
          <w:sz w:val="22"/>
          <w:szCs w:val="24"/>
        </w:rPr>
      </w:pPr>
    </w:p>
    <w:p w14:paraId="06F825E1" w14:textId="78D1D1CC" w:rsidR="00807A06" w:rsidRDefault="00807A06" w:rsidP="004E017B">
      <w:pPr>
        <w:ind w:firstLine="720"/>
        <w:rPr>
          <w:sz w:val="22"/>
          <w:szCs w:val="24"/>
        </w:rPr>
      </w:pPr>
    </w:p>
    <w:p w14:paraId="246A6DA1" w14:textId="21FC9055" w:rsidR="00807A06" w:rsidRDefault="00807A06" w:rsidP="004E017B">
      <w:pPr>
        <w:ind w:firstLine="720"/>
        <w:rPr>
          <w:sz w:val="22"/>
          <w:szCs w:val="24"/>
        </w:rPr>
      </w:pPr>
    </w:p>
    <w:p w14:paraId="7139D45C" w14:textId="6073243E" w:rsidR="00807A06" w:rsidRDefault="007C33A4" w:rsidP="007C33A4">
      <w:pPr>
        <w:rPr>
          <w:sz w:val="22"/>
          <w:szCs w:val="24"/>
        </w:rPr>
      </w:pPr>
      <w:r>
        <w:rPr>
          <w:noProof/>
        </w:rPr>
        <w:drawing>
          <wp:inline distT="0" distB="0" distL="0" distR="0" wp14:anchorId="3C424207" wp14:editId="34225725">
            <wp:extent cx="6099175" cy="269875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528D" w14:textId="77777777" w:rsidR="00873C21" w:rsidRDefault="00873C21" w:rsidP="004E017B">
      <w:pPr>
        <w:ind w:firstLine="720"/>
        <w:rPr>
          <w:sz w:val="22"/>
          <w:szCs w:val="24"/>
        </w:rPr>
      </w:pPr>
    </w:p>
    <w:p w14:paraId="6B566840" w14:textId="0DDCEF43" w:rsidR="002B1FD8" w:rsidRDefault="002B1FD8" w:rsidP="004E017B">
      <w:pPr>
        <w:ind w:firstLine="720"/>
        <w:rPr>
          <w:sz w:val="22"/>
          <w:szCs w:val="24"/>
        </w:rPr>
      </w:pPr>
    </w:p>
    <w:p w14:paraId="6FD39EAD" w14:textId="247B3BAD" w:rsidR="007C33A4" w:rsidRDefault="007C33A4" w:rsidP="004E017B">
      <w:pPr>
        <w:ind w:firstLine="720"/>
        <w:rPr>
          <w:sz w:val="22"/>
          <w:szCs w:val="24"/>
        </w:rPr>
      </w:pPr>
    </w:p>
    <w:p w14:paraId="26AD13D2" w14:textId="58DE2D10" w:rsidR="007C33A4" w:rsidRDefault="007C33A4" w:rsidP="004E017B">
      <w:pPr>
        <w:ind w:firstLine="720"/>
        <w:rPr>
          <w:sz w:val="22"/>
          <w:szCs w:val="24"/>
        </w:rPr>
      </w:pPr>
    </w:p>
    <w:p w14:paraId="5E73AD7B" w14:textId="16D32C64" w:rsidR="007C33A4" w:rsidRDefault="007C33A4" w:rsidP="004E017B">
      <w:pPr>
        <w:ind w:firstLine="720"/>
        <w:rPr>
          <w:sz w:val="22"/>
          <w:szCs w:val="24"/>
        </w:rPr>
      </w:pPr>
    </w:p>
    <w:p w14:paraId="3E5AB09A" w14:textId="3835C73B" w:rsidR="007C33A4" w:rsidRDefault="007C33A4" w:rsidP="004E017B">
      <w:pPr>
        <w:ind w:firstLine="720"/>
        <w:rPr>
          <w:sz w:val="22"/>
          <w:szCs w:val="24"/>
        </w:rPr>
      </w:pPr>
    </w:p>
    <w:p w14:paraId="0229009F" w14:textId="7BF8A802" w:rsidR="007C33A4" w:rsidRDefault="009471D8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8 </w:t>
      </w:r>
      <w:r w:rsidR="00673706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673706">
        <w:rPr>
          <w:sz w:val="22"/>
          <w:szCs w:val="24"/>
        </w:rPr>
        <w:t xml:space="preserve">Após a inclusão deveremos criar a rede, clicando em Organização -&gt; </w:t>
      </w:r>
      <w:r w:rsidR="009B6903">
        <w:rPr>
          <w:sz w:val="22"/>
          <w:szCs w:val="24"/>
        </w:rPr>
        <w:t>Criar Rede.</w:t>
      </w:r>
    </w:p>
    <w:p w14:paraId="3D7C1916" w14:textId="5CDB3762" w:rsidR="009B6903" w:rsidRDefault="009B6903" w:rsidP="004E017B">
      <w:pPr>
        <w:ind w:firstLine="720"/>
        <w:rPr>
          <w:sz w:val="22"/>
          <w:szCs w:val="24"/>
        </w:rPr>
      </w:pPr>
    </w:p>
    <w:p w14:paraId="60E89500" w14:textId="7CCAF32A" w:rsidR="009B6903" w:rsidRDefault="009B6903" w:rsidP="009B6903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5DE8311D" wp14:editId="2F2A8E85">
            <wp:extent cx="4333875" cy="2148542"/>
            <wp:effectExtent l="0" t="0" r="0" b="444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568" cy="216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D929" w14:textId="7F196198" w:rsidR="00673706" w:rsidRDefault="00673706" w:rsidP="004E017B">
      <w:pPr>
        <w:ind w:firstLine="720"/>
        <w:rPr>
          <w:sz w:val="22"/>
          <w:szCs w:val="24"/>
        </w:rPr>
      </w:pPr>
    </w:p>
    <w:p w14:paraId="0BC212F6" w14:textId="2CC7999F" w:rsidR="00673706" w:rsidRDefault="00673706" w:rsidP="004E017B">
      <w:pPr>
        <w:ind w:firstLine="720"/>
        <w:rPr>
          <w:sz w:val="22"/>
          <w:szCs w:val="24"/>
        </w:rPr>
      </w:pPr>
    </w:p>
    <w:p w14:paraId="005D2695" w14:textId="1EAD760B" w:rsidR="009B6903" w:rsidRDefault="009B6903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9 </w:t>
      </w:r>
      <w:r w:rsidR="005F7602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5F7602">
        <w:rPr>
          <w:sz w:val="22"/>
          <w:szCs w:val="24"/>
        </w:rPr>
        <w:t xml:space="preserve">Criar a rede de acordo com o modelo abaixo, alterando a “XXX” </w:t>
      </w:r>
      <w:r w:rsidR="006E1893">
        <w:rPr>
          <w:sz w:val="22"/>
          <w:szCs w:val="24"/>
        </w:rPr>
        <w:t>para o número correspondente a loja que será instalada</w:t>
      </w:r>
      <w:r w:rsidR="001E4DCC">
        <w:rPr>
          <w:sz w:val="22"/>
          <w:szCs w:val="24"/>
        </w:rPr>
        <w:t xml:space="preserve">, escolhendo o </w:t>
      </w:r>
      <w:r w:rsidR="00576758">
        <w:rPr>
          <w:sz w:val="22"/>
          <w:szCs w:val="24"/>
        </w:rPr>
        <w:t>device que foi incluso no inventário no passo acima.</w:t>
      </w:r>
    </w:p>
    <w:p w14:paraId="64FC0781" w14:textId="587430F2" w:rsidR="006E1893" w:rsidRDefault="006E1893" w:rsidP="004E017B">
      <w:pPr>
        <w:ind w:firstLine="720"/>
        <w:rPr>
          <w:sz w:val="22"/>
          <w:szCs w:val="24"/>
        </w:rPr>
      </w:pPr>
    </w:p>
    <w:p w14:paraId="7C8696F7" w14:textId="525A86E1" w:rsidR="006E1893" w:rsidRDefault="006E1893" w:rsidP="004E017B">
      <w:pPr>
        <w:ind w:firstLine="720"/>
        <w:rPr>
          <w:sz w:val="22"/>
          <w:szCs w:val="24"/>
        </w:rPr>
      </w:pPr>
    </w:p>
    <w:p w14:paraId="75F53708" w14:textId="77777777" w:rsidR="006E1893" w:rsidRDefault="006E1893" w:rsidP="004E017B">
      <w:pPr>
        <w:ind w:firstLine="720"/>
        <w:rPr>
          <w:sz w:val="22"/>
          <w:szCs w:val="24"/>
        </w:rPr>
      </w:pPr>
    </w:p>
    <w:p w14:paraId="52A1AA14" w14:textId="33F15AEE" w:rsidR="006E1893" w:rsidRDefault="001E4DCC" w:rsidP="006E1893">
      <w:pPr>
        <w:jc w:val="center"/>
        <w:rPr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4D3A1C13" wp14:editId="4E432FB4">
            <wp:extent cx="6099175" cy="3215640"/>
            <wp:effectExtent l="0" t="0" r="0" b="381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E054" w14:textId="551D1B42" w:rsidR="00673706" w:rsidRDefault="00673706" w:rsidP="004E017B">
      <w:pPr>
        <w:ind w:firstLine="720"/>
        <w:rPr>
          <w:sz w:val="22"/>
          <w:szCs w:val="24"/>
        </w:rPr>
      </w:pPr>
    </w:p>
    <w:p w14:paraId="3630E4A9" w14:textId="0CC0E836" w:rsidR="00673706" w:rsidRDefault="00673706" w:rsidP="004E017B">
      <w:pPr>
        <w:ind w:firstLine="720"/>
        <w:rPr>
          <w:sz w:val="22"/>
          <w:szCs w:val="24"/>
        </w:rPr>
      </w:pPr>
    </w:p>
    <w:p w14:paraId="5F9917A9" w14:textId="5B4D312E" w:rsidR="00673706" w:rsidRDefault="00673706" w:rsidP="004E017B">
      <w:pPr>
        <w:ind w:firstLine="720"/>
        <w:rPr>
          <w:sz w:val="22"/>
          <w:szCs w:val="24"/>
        </w:rPr>
      </w:pPr>
    </w:p>
    <w:p w14:paraId="3B64948B" w14:textId="2B48E90A" w:rsidR="006E1893" w:rsidRDefault="006E1893" w:rsidP="004E017B">
      <w:pPr>
        <w:ind w:firstLine="720"/>
        <w:rPr>
          <w:sz w:val="22"/>
          <w:szCs w:val="24"/>
        </w:rPr>
      </w:pPr>
    </w:p>
    <w:p w14:paraId="2720E4D9" w14:textId="33F825DC" w:rsidR="0081463F" w:rsidRDefault="0081463F" w:rsidP="004E017B">
      <w:pPr>
        <w:ind w:firstLine="720"/>
        <w:rPr>
          <w:sz w:val="22"/>
          <w:szCs w:val="24"/>
        </w:rPr>
      </w:pPr>
    </w:p>
    <w:p w14:paraId="51D13845" w14:textId="6268969E" w:rsidR="0081463F" w:rsidRDefault="0081463F" w:rsidP="004E017B">
      <w:pPr>
        <w:ind w:firstLine="720"/>
        <w:rPr>
          <w:sz w:val="22"/>
          <w:szCs w:val="24"/>
        </w:rPr>
      </w:pPr>
    </w:p>
    <w:p w14:paraId="61670649" w14:textId="48690505" w:rsidR="0081463F" w:rsidRDefault="0081463F" w:rsidP="004E017B">
      <w:pPr>
        <w:ind w:firstLine="720"/>
        <w:rPr>
          <w:sz w:val="22"/>
          <w:szCs w:val="24"/>
        </w:rPr>
      </w:pPr>
    </w:p>
    <w:p w14:paraId="7FF27D3C" w14:textId="14BB60A2" w:rsidR="0081463F" w:rsidRDefault="0081463F" w:rsidP="004E017B">
      <w:pPr>
        <w:ind w:firstLine="720"/>
        <w:rPr>
          <w:sz w:val="22"/>
          <w:szCs w:val="24"/>
        </w:rPr>
      </w:pPr>
    </w:p>
    <w:p w14:paraId="7376E7D0" w14:textId="33A802E9" w:rsidR="0081463F" w:rsidRDefault="0081463F" w:rsidP="004E017B">
      <w:pPr>
        <w:ind w:firstLine="720"/>
        <w:rPr>
          <w:sz w:val="22"/>
          <w:szCs w:val="24"/>
        </w:rPr>
      </w:pPr>
    </w:p>
    <w:p w14:paraId="4F84714C" w14:textId="25F5E2B3" w:rsidR="0081463F" w:rsidRDefault="0081463F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10 </w:t>
      </w:r>
      <w:r w:rsidR="00801C0D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801C0D">
        <w:rPr>
          <w:sz w:val="22"/>
          <w:szCs w:val="24"/>
        </w:rPr>
        <w:t>Após</w:t>
      </w:r>
      <w:r w:rsidR="00BB43DB">
        <w:rPr>
          <w:sz w:val="22"/>
          <w:szCs w:val="24"/>
        </w:rPr>
        <w:t xml:space="preserve"> a criação da rede</w:t>
      </w:r>
      <w:r w:rsidR="00636335">
        <w:rPr>
          <w:sz w:val="22"/>
          <w:szCs w:val="24"/>
        </w:rPr>
        <w:t>,</w:t>
      </w:r>
      <w:r w:rsidR="00BB43DB">
        <w:rPr>
          <w:sz w:val="22"/>
          <w:szCs w:val="24"/>
        </w:rPr>
        <w:t xml:space="preserve"> o </w:t>
      </w:r>
      <w:proofErr w:type="spellStart"/>
      <w:r w:rsidR="00BB43DB">
        <w:rPr>
          <w:sz w:val="22"/>
          <w:szCs w:val="24"/>
        </w:rPr>
        <w:t>Meraki</w:t>
      </w:r>
      <w:proofErr w:type="spellEnd"/>
      <w:r w:rsidR="00BB43DB">
        <w:rPr>
          <w:sz w:val="22"/>
          <w:szCs w:val="24"/>
        </w:rPr>
        <w:t xml:space="preserve"> deverá </w:t>
      </w:r>
      <w:proofErr w:type="spellStart"/>
      <w:r w:rsidR="00D773F3">
        <w:rPr>
          <w:sz w:val="22"/>
          <w:szCs w:val="24"/>
        </w:rPr>
        <w:t>está</w:t>
      </w:r>
      <w:proofErr w:type="spellEnd"/>
      <w:r w:rsidR="00BB43DB">
        <w:rPr>
          <w:sz w:val="22"/>
          <w:szCs w:val="24"/>
        </w:rPr>
        <w:t xml:space="preserve"> conectado a uma internet </w:t>
      </w:r>
      <w:r w:rsidR="00BE0D00">
        <w:rPr>
          <w:sz w:val="22"/>
          <w:szCs w:val="24"/>
        </w:rPr>
        <w:t xml:space="preserve">(Preferencia que o modem de um IP via DHCP, senão for DHCP teremos que realizar o passo que se encontra no </w:t>
      </w:r>
      <w:r w:rsidR="00BE0D00" w:rsidRPr="00EC5B37">
        <w:rPr>
          <w:color w:val="FF0000"/>
          <w:sz w:val="22"/>
          <w:szCs w:val="24"/>
        </w:rPr>
        <w:t>Anexo</w:t>
      </w:r>
      <w:r w:rsidR="00BE0D00">
        <w:rPr>
          <w:sz w:val="22"/>
          <w:szCs w:val="24"/>
        </w:rPr>
        <w:t>)</w:t>
      </w:r>
      <w:r w:rsidR="00C028C7">
        <w:rPr>
          <w:sz w:val="22"/>
          <w:szCs w:val="24"/>
        </w:rPr>
        <w:t xml:space="preserve">. Com a ligação o mesmo irá ser reconhecido na dashboard </w:t>
      </w:r>
      <w:r w:rsidR="007E4507">
        <w:rPr>
          <w:sz w:val="22"/>
          <w:szCs w:val="24"/>
        </w:rPr>
        <w:t xml:space="preserve">como </w:t>
      </w:r>
      <w:r w:rsidR="00C028C7">
        <w:rPr>
          <w:sz w:val="22"/>
          <w:szCs w:val="24"/>
        </w:rPr>
        <w:t>ativo.</w:t>
      </w:r>
    </w:p>
    <w:p w14:paraId="7BC267C0" w14:textId="6C1329D5" w:rsidR="00C028C7" w:rsidRDefault="00C028C7" w:rsidP="004E017B">
      <w:pPr>
        <w:ind w:firstLine="720"/>
        <w:rPr>
          <w:sz w:val="22"/>
          <w:szCs w:val="24"/>
        </w:rPr>
      </w:pPr>
    </w:p>
    <w:p w14:paraId="0098ECFA" w14:textId="6E39CBA4" w:rsidR="00C028C7" w:rsidRDefault="00CE26A5" w:rsidP="00625C96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40E1C8C9" wp14:editId="05D241FA">
            <wp:extent cx="6086475" cy="2124075"/>
            <wp:effectExtent l="0" t="0" r="9525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DA76" w14:textId="3926B5B0" w:rsidR="006E1893" w:rsidRDefault="006E1893" w:rsidP="004E017B">
      <w:pPr>
        <w:ind w:firstLine="720"/>
        <w:rPr>
          <w:sz w:val="22"/>
          <w:szCs w:val="24"/>
        </w:rPr>
      </w:pPr>
    </w:p>
    <w:p w14:paraId="1D14EC18" w14:textId="1F1D8845" w:rsidR="006E1893" w:rsidRDefault="00B71F18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11 </w:t>
      </w:r>
      <w:r w:rsidR="00B57F31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B57F31">
        <w:rPr>
          <w:sz w:val="22"/>
          <w:szCs w:val="24"/>
        </w:rPr>
        <w:t>Após o equipamento estabilizar na dashboard (Pode demorar um pouco a primeira vez)</w:t>
      </w:r>
      <w:r w:rsidR="000B3C59">
        <w:rPr>
          <w:sz w:val="22"/>
          <w:szCs w:val="24"/>
        </w:rPr>
        <w:t xml:space="preserve"> iremos criar as redes internas, indo em </w:t>
      </w:r>
      <w:r w:rsidR="007E5CFB">
        <w:rPr>
          <w:sz w:val="22"/>
          <w:szCs w:val="24"/>
        </w:rPr>
        <w:t xml:space="preserve">Organização – Configurar – Endereços e </w:t>
      </w:r>
      <w:proofErr w:type="spellStart"/>
      <w:r w:rsidR="007E5CFB">
        <w:rPr>
          <w:sz w:val="22"/>
          <w:szCs w:val="24"/>
        </w:rPr>
        <w:t>Vlans</w:t>
      </w:r>
      <w:proofErr w:type="spellEnd"/>
      <w:r w:rsidR="007E5CFB">
        <w:rPr>
          <w:sz w:val="22"/>
          <w:szCs w:val="24"/>
        </w:rPr>
        <w:t>.</w:t>
      </w:r>
    </w:p>
    <w:p w14:paraId="4B01789C" w14:textId="127CE5B2" w:rsidR="007E5CFB" w:rsidRDefault="007E5CFB" w:rsidP="004E017B">
      <w:pPr>
        <w:ind w:firstLine="720"/>
        <w:rPr>
          <w:sz w:val="22"/>
          <w:szCs w:val="24"/>
        </w:rPr>
      </w:pPr>
    </w:p>
    <w:p w14:paraId="5C849C27" w14:textId="0E785126" w:rsidR="007E5CFB" w:rsidRDefault="007E5CFB" w:rsidP="007E5CFB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lastRenderedPageBreak/>
        <w:drawing>
          <wp:inline distT="0" distB="0" distL="0" distR="0" wp14:anchorId="7268B2CD" wp14:editId="5FF328FD">
            <wp:extent cx="4295775" cy="2687069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438" cy="269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E41D" w14:textId="1C159C80" w:rsidR="007E5CFB" w:rsidRDefault="007E5CFB" w:rsidP="007E5CFB">
      <w:pPr>
        <w:jc w:val="center"/>
        <w:rPr>
          <w:sz w:val="22"/>
          <w:szCs w:val="24"/>
        </w:rPr>
      </w:pPr>
    </w:p>
    <w:p w14:paraId="0421A069" w14:textId="1913A1AE" w:rsidR="00A17E28" w:rsidRDefault="00A17E28" w:rsidP="007E5CFB">
      <w:pPr>
        <w:jc w:val="center"/>
        <w:rPr>
          <w:sz w:val="22"/>
          <w:szCs w:val="24"/>
        </w:rPr>
      </w:pPr>
    </w:p>
    <w:p w14:paraId="212E5945" w14:textId="77777777" w:rsidR="00A17E28" w:rsidRDefault="00A17E28" w:rsidP="007E5CFB">
      <w:pPr>
        <w:jc w:val="center"/>
        <w:rPr>
          <w:sz w:val="22"/>
          <w:szCs w:val="24"/>
        </w:rPr>
      </w:pPr>
    </w:p>
    <w:p w14:paraId="1E56B566" w14:textId="77777777" w:rsidR="007E5CFB" w:rsidRDefault="007E5CFB" w:rsidP="007E5CFB">
      <w:pPr>
        <w:jc w:val="center"/>
        <w:rPr>
          <w:sz w:val="22"/>
          <w:szCs w:val="24"/>
        </w:rPr>
      </w:pPr>
    </w:p>
    <w:p w14:paraId="55D35D30" w14:textId="5E3E6E2D" w:rsidR="00B71F18" w:rsidRDefault="00661457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12 - </w:t>
      </w:r>
      <w:r w:rsidR="00C26D93">
        <w:rPr>
          <w:sz w:val="22"/>
          <w:szCs w:val="24"/>
        </w:rPr>
        <w:tab/>
      </w:r>
      <w:r w:rsidR="00407170">
        <w:rPr>
          <w:sz w:val="22"/>
          <w:szCs w:val="24"/>
        </w:rPr>
        <w:t xml:space="preserve">Ir </w:t>
      </w:r>
      <w:proofErr w:type="spellStart"/>
      <w:r w:rsidR="00A17E28">
        <w:rPr>
          <w:sz w:val="22"/>
          <w:szCs w:val="24"/>
        </w:rPr>
        <w:t>ate</w:t>
      </w:r>
      <w:proofErr w:type="spellEnd"/>
      <w:r w:rsidR="00A17E28">
        <w:rPr>
          <w:sz w:val="22"/>
          <w:szCs w:val="24"/>
        </w:rPr>
        <w:t xml:space="preserve"> a parte de roteamento e iremos encontrar as </w:t>
      </w:r>
      <w:proofErr w:type="spellStart"/>
      <w:r w:rsidR="00A17E28">
        <w:rPr>
          <w:sz w:val="22"/>
          <w:szCs w:val="24"/>
        </w:rPr>
        <w:t>vlans</w:t>
      </w:r>
      <w:proofErr w:type="spellEnd"/>
      <w:r w:rsidR="00A17E28">
        <w:rPr>
          <w:sz w:val="22"/>
          <w:szCs w:val="24"/>
        </w:rPr>
        <w:t xml:space="preserve"> abaixo </w:t>
      </w:r>
      <w:proofErr w:type="spellStart"/>
      <w:r w:rsidR="00A17E28">
        <w:rPr>
          <w:sz w:val="22"/>
          <w:szCs w:val="24"/>
        </w:rPr>
        <w:t>pré</w:t>
      </w:r>
      <w:proofErr w:type="spellEnd"/>
      <w:r w:rsidR="00A17E28">
        <w:rPr>
          <w:sz w:val="22"/>
          <w:szCs w:val="24"/>
        </w:rPr>
        <w:t xml:space="preserve"> </w:t>
      </w:r>
      <w:proofErr w:type="spellStart"/>
      <w:r w:rsidR="00A17E28">
        <w:rPr>
          <w:sz w:val="22"/>
          <w:szCs w:val="24"/>
        </w:rPr>
        <w:t>configradas</w:t>
      </w:r>
      <w:proofErr w:type="spellEnd"/>
    </w:p>
    <w:p w14:paraId="39FB1086" w14:textId="6FB5ACAF" w:rsidR="00A17E28" w:rsidRDefault="00A17E28" w:rsidP="004E017B">
      <w:pPr>
        <w:ind w:firstLine="720"/>
        <w:rPr>
          <w:sz w:val="22"/>
          <w:szCs w:val="24"/>
        </w:rPr>
      </w:pPr>
    </w:p>
    <w:p w14:paraId="27AEA4C5" w14:textId="0A23635E" w:rsidR="00A17E28" w:rsidRDefault="00A17E28" w:rsidP="00A17E28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4E7C5EB0" wp14:editId="29340E05">
            <wp:extent cx="4831232" cy="2257425"/>
            <wp:effectExtent l="0" t="0" r="762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4145" cy="225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C293" w14:textId="621ED0EA" w:rsidR="00A17E28" w:rsidRDefault="00A17E28" w:rsidP="00A17E28">
      <w:pPr>
        <w:jc w:val="center"/>
        <w:rPr>
          <w:sz w:val="22"/>
          <w:szCs w:val="24"/>
        </w:rPr>
      </w:pPr>
    </w:p>
    <w:p w14:paraId="534194B2" w14:textId="0E860AE0" w:rsidR="00A17E28" w:rsidRDefault="00A17E28" w:rsidP="00A17E28">
      <w:pPr>
        <w:jc w:val="left"/>
        <w:rPr>
          <w:sz w:val="22"/>
          <w:szCs w:val="24"/>
        </w:rPr>
      </w:pPr>
      <w:r>
        <w:rPr>
          <w:sz w:val="22"/>
          <w:szCs w:val="24"/>
        </w:rPr>
        <w:t>Será necessário clicar em cada uma delas alterando para a loja correspondente.</w:t>
      </w:r>
    </w:p>
    <w:p w14:paraId="475BFD41" w14:textId="2F0F8433" w:rsidR="00A17E28" w:rsidRDefault="00A17E28" w:rsidP="00A17E28">
      <w:pPr>
        <w:jc w:val="left"/>
        <w:rPr>
          <w:sz w:val="22"/>
          <w:szCs w:val="24"/>
        </w:rPr>
      </w:pPr>
    </w:p>
    <w:p w14:paraId="014F6D5A" w14:textId="5F22BA7C" w:rsidR="00A17E28" w:rsidRDefault="00A17E28" w:rsidP="00A17E28">
      <w:pPr>
        <w:jc w:val="left"/>
        <w:rPr>
          <w:sz w:val="22"/>
          <w:szCs w:val="24"/>
        </w:rPr>
      </w:pPr>
    </w:p>
    <w:p w14:paraId="52590801" w14:textId="003DA971" w:rsidR="00A17E28" w:rsidRDefault="001F64F7" w:rsidP="008014D6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4DC66C85" wp14:editId="46414A8C">
            <wp:extent cx="2355710" cy="1771650"/>
            <wp:effectExtent l="0" t="0" r="698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2621" cy="177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4D6">
        <w:rPr>
          <w:noProof/>
        </w:rPr>
        <w:drawing>
          <wp:inline distT="0" distB="0" distL="0" distR="0" wp14:anchorId="7EBB700E" wp14:editId="7E904896">
            <wp:extent cx="2333625" cy="1753121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9157" cy="176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4B8D" w14:textId="29405863" w:rsidR="006E1893" w:rsidRDefault="006E1893" w:rsidP="004E017B">
      <w:pPr>
        <w:ind w:firstLine="720"/>
        <w:rPr>
          <w:sz w:val="22"/>
          <w:szCs w:val="24"/>
        </w:rPr>
      </w:pPr>
    </w:p>
    <w:p w14:paraId="248B8D22" w14:textId="18B2098D" w:rsidR="00D944D6" w:rsidRDefault="00D944D6" w:rsidP="004E017B">
      <w:pPr>
        <w:ind w:firstLine="720"/>
        <w:rPr>
          <w:sz w:val="22"/>
          <w:szCs w:val="24"/>
        </w:rPr>
      </w:pPr>
    </w:p>
    <w:p w14:paraId="0125228B" w14:textId="06E3441F" w:rsidR="00D944D6" w:rsidRDefault="00D944D6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lastRenderedPageBreak/>
        <w:t xml:space="preserve">Após </w:t>
      </w:r>
      <w:r w:rsidR="00C372D9">
        <w:rPr>
          <w:sz w:val="22"/>
          <w:szCs w:val="24"/>
        </w:rPr>
        <w:t xml:space="preserve">configurarmos as </w:t>
      </w:r>
      <w:proofErr w:type="spellStart"/>
      <w:r w:rsidR="00C372D9">
        <w:rPr>
          <w:sz w:val="22"/>
          <w:szCs w:val="24"/>
        </w:rPr>
        <w:t>vlans</w:t>
      </w:r>
      <w:proofErr w:type="spellEnd"/>
      <w:r w:rsidR="00C372D9">
        <w:rPr>
          <w:sz w:val="22"/>
          <w:szCs w:val="24"/>
        </w:rPr>
        <w:t xml:space="preserve"> corretas, precisamos solicitar que o </w:t>
      </w:r>
      <w:proofErr w:type="spellStart"/>
      <w:r w:rsidR="00C372D9">
        <w:rPr>
          <w:sz w:val="22"/>
          <w:szCs w:val="24"/>
        </w:rPr>
        <w:t>field</w:t>
      </w:r>
      <w:proofErr w:type="spellEnd"/>
      <w:r w:rsidR="00C372D9">
        <w:rPr>
          <w:sz w:val="22"/>
          <w:szCs w:val="24"/>
        </w:rPr>
        <w:t xml:space="preserve"> </w:t>
      </w:r>
      <w:r w:rsidR="00D37073">
        <w:rPr>
          <w:sz w:val="22"/>
          <w:szCs w:val="24"/>
        </w:rPr>
        <w:t>conecte</w:t>
      </w:r>
      <w:r w:rsidR="00C372D9">
        <w:rPr>
          <w:sz w:val="22"/>
          <w:szCs w:val="24"/>
        </w:rPr>
        <w:t xml:space="preserve"> a porta gi0/1 do switch na porta </w:t>
      </w:r>
      <w:r w:rsidR="00B67766">
        <w:rPr>
          <w:sz w:val="22"/>
          <w:szCs w:val="24"/>
        </w:rPr>
        <w:t xml:space="preserve">1 do </w:t>
      </w:r>
      <w:proofErr w:type="spellStart"/>
      <w:r w:rsidR="00B67766">
        <w:rPr>
          <w:sz w:val="22"/>
          <w:szCs w:val="24"/>
        </w:rPr>
        <w:t>meraki</w:t>
      </w:r>
      <w:proofErr w:type="spellEnd"/>
      <w:r w:rsidR="00B67766">
        <w:rPr>
          <w:sz w:val="22"/>
          <w:szCs w:val="24"/>
        </w:rPr>
        <w:t xml:space="preserve"> MX, com isso podemos realizar um teste de conectividade com o switch, indo em </w:t>
      </w:r>
      <w:r w:rsidR="00535468">
        <w:rPr>
          <w:sz w:val="22"/>
          <w:szCs w:val="24"/>
        </w:rPr>
        <w:t xml:space="preserve">Segurança e SD-WAN –&gt; status do equipamento -&gt; </w:t>
      </w:r>
      <w:r w:rsidR="00B836CF">
        <w:rPr>
          <w:sz w:val="22"/>
          <w:szCs w:val="24"/>
        </w:rPr>
        <w:t>ferramentas</w:t>
      </w:r>
    </w:p>
    <w:p w14:paraId="5B8DDC51" w14:textId="6C49FC38" w:rsidR="001950F5" w:rsidRDefault="001950F5" w:rsidP="004E017B">
      <w:pPr>
        <w:ind w:firstLine="720"/>
        <w:rPr>
          <w:sz w:val="22"/>
          <w:szCs w:val="24"/>
        </w:rPr>
      </w:pPr>
    </w:p>
    <w:p w14:paraId="6D5DE6A7" w14:textId="2FBD4F1A" w:rsidR="001950F5" w:rsidRDefault="001950F5" w:rsidP="004E017B">
      <w:pPr>
        <w:ind w:firstLine="720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62E01C75" wp14:editId="3A7757F9">
            <wp:extent cx="5138104" cy="1724025"/>
            <wp:effectExtent l="0" t="0" r="571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424" cy="172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57D5" w14:textId="3A513A4E" w:rsidR="00B67766" w:rsidRDefault="00B67766" w:rsidP="004E017B">
      <w:pPr>
        <w:ind w:firstLine="720"/>
        <w:rPr>
          <w:sz w:val="22"/>
          <w:szCs w:val="24"/>
        </w:rPr>
      </w:pPr>
    </w:p>
    <w:p w14:paraId="59369774" w14:textId="07F3B121" w:rsidR="00B67766" w:rsidRDefault="00B836CF" w:rsidP="004E017B">
      <w:pPr>
        <w:ind w:firstLine="720"/>
        <w:rPr>
          <w:sz w:val="22"/>
          <w:szCs w:val="24"/>
        </w:rPr>
      </w:pPr>
      <w:r>
        <w:rPr>
          <w:noProof/>
        </w:rPr>
        <w:drawing>
          <wp:inline distT="0" distB="0" distL="0" distR="0" wp14:anchorId="2ADEE654" wp14:editId="6A314E4B">
            <wp:extent cx="5175851" cy="2762250"/>
            <wp:effectExtent l="0" t="0" r="635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3909" cy="276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5617" w14:textId="4390B3B4" w:rsidR="00B67766" w:rsidRDefault="00B67766" w:rsidP="004E017B">
      <w:pPr>
        <w:ind w:firstLine="720"/>
        <w:rPr>
          <w:sz w:val="22"/>
          <w:szCs w:val="24"/>
        </w:rPr>
      </w:pPr>
    </w:p>
    <w:p w14:paraId="214AEA44" w14:textId="3835369C" w:rsidR="00B67766" w:rsidRDefault="00776B31" w:rsidP="004E017B">
      <w:pPr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Incluir o IP do switch e verificar se o mesmo </w:t>
      </w:r>
      <w:r w:rsidR="0077095D">
        <w:rPr>
          <w:sz w:val="22"/>
          <w:szCs w:val="24"/>
        </w:rPr>
        <w:t>está</w:t>
      </w:r>
      <w:r>
        <w:rPr>
          <w:sz w:val="22"/>
          <w:szCs w:val="24"/>
        </w:rPr>
        <w:t xml:space="preserve"> respondendo.</w:t>
      </w:r>
    </w:p>
    <w:p w14:paraId="4E41F2B8" w14:textId="53095628" w:rsidR="00776B31" w:rsidRDefault="00776B31" w:rsidP="004E017B">
      <w:pPr>
        <w:ind w:firstLine="720"/>
        <w:rPr>
          <w:sz w:val="22"/>
          <w:szCs w:val="24"/>
        </w:rPr>
      </w:pPr>
    </w:p>
    <w:p w14:paraId="283B2A27" w14:textId="3278148C" w:rsidR="00776B31" w:rsidRDefault="00776B31" w:rsidP="00776B31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7DF13D59" wp14:editId="0872AD89">
            <wp:extent cx="5191125" cy="167705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7838" cy="168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060B" w14:textId="28D002F5" w:rsidR="00776B31" w:rsidRDefault="00776B31" w:rsidP="00776B31">
      <w:pPr>
        <w:jc w:val="center"/>
        <w:rPr>
          <w:sz w:val="22"/>
          <w:szCs w:val="24"/>
        </w:rPr>
      </w:pPr>
    </w:p>
    <w:p w14:paraId="4F0E3304" w14:textId="6535BA3E" w:rsidR="00776B31" w:rsidRDefault="00776B31" w:rsidP="00776B31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13 </w:t>
      </w:r>
      <w:r w:rsidR="000D16B0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0D16B0">
        <w:rPr>
          <w:sz w:val="22"/>
          <w:szCs w:val="24"/>
        </w:rPr>
        <w:t xml:space="preserve">Após a configuração das </w:t>
      </w:r>
      <w:proofErr w:type="spellStart"/>
      <w:r w:rsidR="000D16B0">
        <w:rPr>
          <w:sz w:val="22"/>
          <w:szCs w:val="24"/>
        </w:rPr>
        <w:t>vlan</w:t>
      </w:r>
      <w:proofErr w:type="spellEnd"/>
      <w:r w:rsidR="000D16B0">
        <w:rPr>
          <w:sz w:val="22"/>
          <w:szCs w:val="24"/>
        </w:rPr>
        <w:t xml:space="preserve"> e necessário criar o DHCP da loja</w:t>
      </w:r>
      <w:r w:rsidR="00C03D10">
        <w:rPr>
          <w:sz w:val="22"/>
          <w:szCs w:val="24"/>
        </w:rPr>
        <w:t>, indo em Segurança e SD-WAN -&gt; DHCP</w:t>
      </w:r>
    </w:p>
    <w:p w14:paraId="5936BADB" w14:textId="23AB57B3" w:rsidR="00C03D10" w:rsidRDefault="00C03D10" w:rsidP="00776B31">
      <w:pPr>
        <w:jc w:val="left"/>
        <w:rPr>
          <w:sz w:val="22"/>
          <w:szCs w:val="24"/>
        </w:rPr>
      </w:pPr>
    </w:p>
    <w:p w14:paraId="7F503654" w14:textId="76729A1F" w:rsidR="00C03D10" w:rsidRDefault="000F5093" w:rsidP="000F5093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lastRenderedPageBreak/>
        <w:drawing>
          <wp:inline distT="0" distB="0" distL="0" distR="0" wp14:anchorId="33D09AED" wp14:editId="334058B7">
            <wp:extent cx="4380896" cy="1514475"/>
            <wp:effectExtent l="0" t="0" r="63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607" cy="151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8EA03" w14:textId="3FD954A3" w:rsidR="000D16B0" w:rsidRDefault="000D16B0" w:rsidP="00776B31">
      <w:pPr>
        <w:jc w:val="left"/>
        <w:rPr>
          <w:sz w:val="22"/>
          <w:szCs w:val="24"/>
        </w:rPr>
      </w:pPr>
    </w:p>
    <w:p w14:paraId="0F90C9DC" w14:textId="77777777" w:rsidR="00CC779B" w:rsidRDefault="00CC779B" w:rsidP="00776B31">
      <w:pPr>
        <w:jc w:val="left"/>
        <w:rPr>
          <w:sz w:val="22"/>
          <w:szCs w:val="24"/>
        </w:rPr>
      </w:pPr>
    </w:p>
    <w:p w14:paraId="2E38CC43" w14:textId="652D16D2" w:rsidR="00CC779B" w:rsidRDefault="00CC779B" w:rsidP="00776B31">
      <w:pPr>
        <w:jc w:val="left"/>
        <w:rPr>
          <w:sz w:val="22"/>
          <w:szCs w:val="24"/>
        </w:rPr>
      </w:pPr>
      <w:r>
        <w:rPr>
          <w:sz w:val="22"/>
          <w:szCs w:val="24"/>
        </w:rPr>
        <w:t>Habilitar o DHCP na</w:t>
      </w:r>
      <w:r w:rsidR="004A3400">
        <w:rPr>
          <w:sz w:val="22"/>
          <w:szCs w:val="24"/>
        </w:rPr>
        <w:t>s</w:t>
      </w:r>
      <w:r>
        <w:rPr>
          <w:sz w:val="22"/>
          <w:szCs w:val="24"/>
        </w:rPr>
        <w:t xml:space="preserve"> </w:t>
      </w:r>
      <w:proofErr w:type="spellStart"/>
      <w:r>
        <w:rPr>
          <w:sz w:val="22"/>
          <w:szCs w:val="24"/>
        </w:rPr>
        <w:t>VLAN</w:t>
      </w:r>
      <w:r w:rsidR="004A3400">
        <w:rPr>
          <w:sz w:val="22"/>
          <w:szCs w:val="24"/>
        </w:rPr>
        <w:t>s</w:t>
      </w:r>
      <w:proofErr w:type="spellEnd"/>
      <w:r>
        <w:rPr>
          <w:sz w:val="22"/>
          <w:szCs w:val="24"/>
        </w:rPr>
        <w:t xml:space="preserve">, incluindo os DNS e </w:t>
      </w:r>
      <w:r w:rsidR="004A3400">
        <w:rPr>
          <w:sz w:val="22"/>
          <w:szCs w:val="24"/>
        </w:rPr>
        <w:t>e</w:t>
      </w:r>
      <w:r>
        <w:rPr>
          <w:sz w:val="22"/>
          <w:szCs w:val="24"/>
        </w:rPr>
        <w:t>xc</w:t>
      </w:r>
      <w:r w:rsidR="004A3400">
        <w:rPr>
          <w:sz w:val="22"/>
          <w:szCs w:val="24"/>
        </w:rPr>
        <w:t>l</w:t>
      </w:r>
      <w:r>
        <w:rPr>
          <w:sz w:val="22"/>
          <w:szCs w:val="24"/>
        </w:rPr>
        <w:t>usão necessária de acordo com a</w:t>
      </w:r>
      <w:r w:rsidR="004A3400">
        <w:rPr>
          <w:sz w:val="22"/>
          <w:szCs w:val="24"/>
        </w:rPr>
        <w:t>s</w:t>
      </w:r>
      <w:r>
        <w:rPr>
          <w:sz w:val="22"/>
          <w:szCs w:val="24"/>
        </w:rPr>
        <w:t xml:space="preserve"> figura</w:t>
      </w:r>
      <w:r w:rsidR="004A3400">
        <w:rPr>
          <w:sz w:val="22"/>
          <w:szCs w:val="24"/>
        </w:rPr>
        <w:t>s</w:t>
      </w:r>
      <w:r>
        <w:rPr>
          <w:sz w:val="22"/>
          <w:szCs w:val="24"/>
        </w:rPr>
        <w:t xml:space="preserve"> abaixo</w:t>
      </w:r>
      <w:r w:rsidR="000667ED">
        <w:rPr>
          <w:sz w:val="22"/>
          <w:szCs w:val="24"/>
        </w:rPr>
        <w:t xml:space="preserve"> alterando para a loja correspondente.</w:t>
      </w:r>
    </w:p>
    <w:p w14:paraId="7CC190D6" w14:textId="28DE62EC" w:rsidR="00CC779B" w:rsidRDefault="00CC779B" w:rsidP="00776B31">
      <w:pPr>
        <w:jc w:val="left"/>
        <w:rPr>
          <w:sz w:val="22"/>
          <w:szCs w:val="24"/>
        </w:rPr>
      </w:pPr>
    </w:p>
    <w:p w14:paraId="7685B0E7" w14:textId="22CF29C1" w:rsidR="00CC779B" w:rsidRDefault="008A7CE4" w:rsidP="00CC779B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00819381" wp14:editId="60462E7C">
            <wp:extent cx="4133850" cy="3568025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4898" cy="35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C1CA" w14:textId="77777777" w:rsidR="008624B3" w:rsidRDefault="008624B3" w:rsidP="00CC779B">
      <w:pPr>
        <w:jc w:val="center"/>
        <w:rPr>
          <w:sz w:val="22"/>
          <w:szCs w:val="24"/>
        </w:rPr>
      </w:pPr>
    </w:p>
    <w:p w14:paraId="19D14E21" w14:textId="30BC4EE1" w:rsidR="008624B3" w:rsidRDefault="008624B3" w:rsidP="00CC779B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1A3CEB93" wp14:editId="38DDA51F">
            <wp:extent cx="3438525" cy="808542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64979" cy="81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E82D" w14:textId="0B0EA57B" w:rsidR="008624B3" w:rsidRDefault="008624B3" w:rsidP="00CC779B">
      <w:pPr>
        <w:jc w:val="center"/>
        <w:rPr>
          <w:sz w:val="22"/>
          <w:szCs w:val="24"/>
        </w:rPr>
      </w:pPr>
    </w:p>
    <w:p w14:paraId="4BEF2045" w14:textId="1C6E115D" w:rsidR="008624B3" w:rsidRDefault="00C17FA1" w:rsidP="00CC779B">
      <w:pPr>
        <w:jc w:val="center"/>
        <w:rPr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2D77BC65" wp14:editId="64976ECA">
            <wp:extent cx="4517189" cy="415290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4431" cy="415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D4AF" w14:textId="2C980462" w:rsidR="00C17FA1" w:rsidRDefault="00C17FA1" w:rsidP="00CC779B">
      <w:pPr>
        <w:jc w:val="center"/>
        <w:rPr>
          <w:sz w:val="22"/>
          <w:szCs w:val="24"/>
        </w:rPr>
      </w:pPr>
    </w:p>
    <w:p w14:paraId="5EECF007" w14:textId="13CFE3D2" w:rsidR="00C17FA1" w:rsidRDefault="009B09B5" w:rsidP="00CC779B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048DB392" wp14:editId="6A993D41">
            <wp:extent cx="4581525" cy="4302961"/>
            <wp:effectExtent l="0" t="0" r="0" b="254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1714" cy="431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B6C6" w14:textId="71678858" w:rsidR="009B09B5" w:rsidRDefault="009B09B5" w:rsidP="00CC779B">
      <w:pPr>
        <w:jc w:val="center"/>
        <w:rPr>
          <w:sz w:val="22"/>
          <w:szCs w:val="24"/>
        </w:rPr>
      </w:pPr>
    </w:p>
    <w:p w14:paraId="2BE67D93" w14:textId="60F09DEA" w:rsidR="009B09B5" w:rsidRDefault="00F813B6" w:rsidP="00CC779B">
      <w:pPr>
        <w:jc w:val="center"/>
        <w:rPr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04B1FA45" wp14:editId="495A6870">
            <wp:extent cx="4378346" cy="4191000"/>
            <wp:effectExtent l="0" t="0" r="3175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6079" cy="419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B762" w14:textId="30F50903" w:rsidR="00C728C8" w:rsidRDefault="00C728C8" w:rsidP="00CC779B">
      <w:pPr>
        <w:jc w:val="center"/>
        <w:rPr>
          <w:sz w:val="22"/>
          <w:szCs w:val="24"/>
        </w:rPr>
      </w:pPr>
    </w:p>
    <w:p w14:paraId="7692B1ED" w14:textId="3910BFA0" w:rsidR="00C728C8" w:rsidRDefault="00C728C8" w:rsidP="00C728C8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14 - </w:t>
      </w:r>
      <w:r>
        <w:rPr>
          <w:sz w:val="22"/>
          <w:szCs w:val="24"/>
        </w:rPr>
        <w:t>Alteração de regra do firewall</w:t>
      </w:r>
    </w:p>
    <w:p w14:paraId="74C0B62C" w14:textId="77777777" w:rsidR="00C728C8" w:rsidRDefault="00C728C8" w:rsidP="00C728C8">
      <w:pPr>
        <w:jc w:val="left"/>
        <w:rPr>
          <w:sz w:val="22"/>
          <w:szCs w:val="24"/>
        </w:rPr>
      </w:pPr>
    </w:p>
    <w:p w14:paraId="2019B78A" w14:textId="77777777" w:rsidR="00C728C8" w:rsidRDefault="00C728C8" w:rsidP="00C728C8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Como a rede </w:t>
      </w:r>
      <w:proofErr w:type="spellStart"/>
      <w:r>
        <w:rPr>
          <w:sz w:val="22"/>
          <w:szCs w:val="24"/>
        </w:rPr>
        <w:t>Wifi</w:t>
      </w:r>
      <w:proofErr w:type="spellEnd"/>
      <w:r>
        <w:rPr>
          <w:sz w:val="22"/>
          <w:szCs w:val="24"/>
        </w:rPr>
        <w:t xml:space="preserve"> tem acesso a internet sem bloqueio de site e necessário alterar a regra do firewall permitindo a rede </w:t>
      </w:r>
      <w:proofErr w:type="spellStart"/>
      <w:r>
        <w:rPr>
          <w:sz w:val="22"/>
          <w:szCs w:val="24"/>
        </w:rPr>
        <w:t>Wifi</w:t>
      </w:r>
      <w:proofErr w:type="spellEnd"/>
      <w:r>
        <w:rPr>
          <w:sz w:val="22"/>
          <w:szCs w:val="24"/>
        </w:rPr>
        <w:t>.</w:t>
      </w:r>
    </w:p>
    <w:p w14:paraId="15A2DEDC" w14:textId="77777777" w:rsidR="00C728C8" w:rsidRDefault="00C728C8" w:rsidP="00C728C8">
      <w:pPr>
        <w:jc w:val="left"/>
        <w:rPr>
          <w:sz w:val="22"/>
          <w:szCs w:val="24"/>
        </w:rPr>
      </w:pPr>
    </w:p>
    <w:p w14:paraId="244C5A77" w14:textId="77777777" w:rsidR="00C728C8" w:rsidRDefault="00C728C8" w:rsidP="00C728C8">
      <w:pPr>
        <w:jc w:val="left"/>
        <w:rPr>
          <w:sz w:val="22"/>
          <w:szCs w:val="24"/>
        </w:rPr>
      </w:pPr>
    </w:p>
    <w:p w14:paraId="20375815" w14:textId="77777777" w:rsidR="00C728C8" w:rsidRDefault="00C728C8" w:rsidP="00C728C8">
      <w:pPr>
        <w:jc w:val="left"/>
        <w:rPr>
          <w:sz w:val="22"/>
          <w:szCs w:val="24"/>
        </w:rPr>
      </w:pPr>
      <w:r>
        <w:rPr>
          <w:sz w:val="22"/>
          <w:szCs w:val="24"/>
        </w:rPr>
        <w:t>Ir em Segurança e SD-WAN -&gt; Firewall</w:t>
      </w:r>
    </w:p>
    <w:p w14:paraId="063AD0BC" w14:textId="77777777" w:rsidR="00C728C8" w:rsidRDefault="00C728C8" w:rsidP="00C728C8">
      <w:pPr>
        <w:jc w:val="left"/>
        <w:rPr>
          <w:sz w:val="22"/>
          <w:szCs w:val="24"/>
        </w:rPr>
      </w:pPr>
    </w:p>
    <w:p w14:paraId="19666B21" w14:textId="77777777" w:rsidR="00C728C8" w:rsidRDefault="00C728C8" w:rsidP="00C728C8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490BFCA8" wp14:editId="6BE89BB6">
            <wp:extent cx="3895725" cy="2449364"/>
            <wp:effectExtent l="0" t="0" r="0" b="825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747" cy="24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898A0" w14:textId="77777777" w:rsidR="00C728C8" w:rsidRDefault="00C728C8" w:rsidP="00C728C8">
      <w:pPr>
        <w:jc w:val="center"/>
        <w:rPr>
          <w:sz w:val="22"/>
          <w:szCs w:val="24"/>
        </w:rPr>
      </w:pPr>
    </w:p>
    <w:p w14:paraId="7573D81C" w14:textId="77777777" w:rsidR="00C728C8" w:rsidRDefault="00C728C8" w:rsidP="00C728C8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Localizar a regra 1 -&gt; clicar no (...) -&gt; selecionar </w:t>
      </w:r>
      <w:proofErr w:type="spellStart"/>
      <w:r>
        <w:rPr>
          <w:sz w:val="22"/>
          <w:szCs w:val="24"/>
        </w:rPr>
        <w:t>edit</w:t>
      </w:r>
      <w:proofErr w:type="spellEnd"/>
      <w:r>
        <w:rPr>
          <w:sz w:val="22"/>
          <w:szCs w:val="24"/>
        </w:rPr>
        <w:t xml:space="preserve"> e alterar a rede de acordo com a rede da loja</w:t>
      </w:r>
    </w:p>
    <w:p w14:paraId="7836ADE5" w14:textId="77777777" w:rsidR="00C728C8" w:rsidRDefault="00C728C8" w:rsidP="00C728C8">
      <w:pPr>
        <w:jc w:val="left"/>
        <w:rPr>
          <w:sz w:val="22"/>
          <w:szCs w:val="24"/>
        </w:rPr>
      </w:pPr>
    </w:p>
    <w:p w14:paraId="64BA109E" w14:textId="77777777" w:rsidR="00C728C8" w:rsidRDefault="00C728C8" w:rsidP="00C728C8">
      <w:pPr>
        <w:jc w:val="left"/>
        <w:rPr>
          <w:sz w:val="22"/>
          <w:szCs w:val="24"/>
        </w:rPr>
      </w:pPr>
      <w:r>
        <w:rPr>
          <w:noProof/>
          <w:sz w:val="22"/>
          <w:szCs w:val="24"/>
        </w:rPr>
        <w:lastRenderedPageBreak/>
        <w:drawing>
          <wp:inline distT="0" distB="0" distL="0" distR="0" wp14:anchorId="55AA776C" wp14:editId="07B45011">
            <wp:extent cx="6096000" cy="33337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C62ED" w14:textId="77777777" w:rsidR="00C728C8" w:rsidRDefault="00C728C8" w:rsidP="00C728C8">
      <w:pPr>
        <w:jc w:val="left"/>
        <w:rPr>
          <w:sz w:val="22"/>
          <w:szCs w:val="24"/>
        </w:rPr>
      </w:pPr>
    </w:p>
    <w:p w14:paraId="290A19A0" w14:textId="0385CF0B" w:rsidR="00C728C8" w:rsidRDefault="00C728C8" w:rsidP="00CC779B">
      <w:pPr>
        <w:jc w:val="center"/>
        <w:rPr>
          <w:sz w:val="22"/>
          <w:szCs w:val="24"/>
        </w:rPr>
      </w:pPr>
    </w:p>
    <w:p w14:paraId="3F648A26" w14:textId="323F836B" w:rsidR="00C728C8" w:rsidRPr="00C728C8" w:rsidRDefault="00C728C8" w:rsidP="00CC779B">
      <w:pPr>
        <w:jc w:val="center"/>
        <w:rPr>
          <w:color w:val="FF0000"/>
          <w:sz w:val="32"/>
          <w:szCs w:val="36"/>
        </w:rPr>
      </w:pPr>
      <w:r w:rsidRPr="00C728C8">
        <w:rPr>
          <w:color w:val="FF0000"/>
          <w:sz w:val="32"/>
          <w:szCs w:val="36"/>
        </w:rPr>
        <w:t>A configuração feita daqui para baixo será somente no dia que a loja for ativada</w:t>
      </w:r>
      <w:r>
        <w:rPr>
          <w:color w:val="FF0000"/>
          <w:sz w:val="32"/>
          <w:szCs w:val="36"/>
        </w:rPr>
        <w:t xml:space="preserve"> !!!!!</w:t>
      </w:r>
    </w:p>
    <w:p w14:paraId="283C5A45" w14:textId="77777777" w:rsidR="00C728C8" w:rsidRDefault="00C728C8" w:rsidP="00CC779B">
      <w:pPr>
        <w:jc w:val="center"/>
        <w:rPr>
          <w:sz w:val="22"/>
          <w:szCs w:val="24"/>
        </w:rPr>
      </w:pPr>
    </w:p>
    <w:p w14:paraId="2879CECD" w14:textId="63FF51FB" w:rsidR="008A758D" w:rsidRDefault="008A758D" w:rsidP="00CC779B">
      <w:pPr>
        <w:jc w:val="center"/>
        <w:rPr>
          <w:sz w:val="22"/>
          <w:szCs w:val="24"/>
        </w:rPr>
      </w:pPr>
    </w:p>
    <w:p w14:paraId="54F908C6" w14:textId="1B07B3AA" w:rsidR="008A758D" w:rsidRDefault="0008034C" w:rsidP="0008034C">
      <w:pPr>
        <w:jc w:val="left"/>
        <w:rPr>
          <w:sz w:val="22"/>
          <w:szCs w:val="24"/>
        </w:rPr>
      </w:pPr>
      <w:r>
        <w:rPr>
          <w:sz w:val="22"/>
          <w:szCs w:val="24"/>
        </w:rPr>
        <w:t>1</w:t>
      </w:r>
      <w:r w:rsidR="00C728C8">
        <w:rPr>
          <w:sz w:val="22"/>
          <w:szCs w:val="24"/>
        </w:rPr>
        <w:t>5</w:t>
      </w:r>
      <w:r>
        <w:rPr>
          <w:sz w:val="22"/>
          <w:szCs w:val="24"/>
        </w:rPr>
        <w:t xml:space="preserve"> – </w:t>
      </w:r>
      <w:r w:rsidR="00CE4511">
        <w:rPr>
          <w:sz w:val="22"/>
          <w:szCs w:val="24"/>
        </w:rPr>
        <w:t>Próximo</w:t>
      </w:r>
      <w:r>
        <w:rPr>
          <w:sz w:val="22"/>
          <w:szCs w:val="24"/>
        </w:rPr>
        <w:t xml:space="preserve"> passo e a criação da VPN com o sites principais</w:t>
      </w:r>
      <w:r w:rsidR="00E759B0">
        <w:rPr>
          <w:sz w:val="22"/>
          <w:szCs w:val="24"/>
        </w:rPr>
        <w:t xml:space="preserve">, indo em </w:t>
      </w:r>
      <w:r w:rsidR="00CE4511">
        <w:rPr>
          <w:sz w:val="22"/>
          <w:szCs w:val="24"/>
        </w:rPr>
        <w:t>Segu</w:t>
      </w:r>
      <w:r w:rsidR="00504167">
        <w:rPr>
          <w:sz w:val="22"/>
          <w:szCs w:val="24"/>
        </w:rPr>
        <w:t>rança e SD-WAN -&gt; VPN Site a Site</w:t>
      </w:r>
    </w:p>
    <w:p w14:paraId="39C25181" w14:textId="6EBDA118" w:rsidR="00CE4511" w:rsidRDefault="00CE4511" w:rsidP="0008034C">
      <w:pPr>
        <w:jc w:val="left"/>
        <w:rPr>
          <w:sz w:val="22"/>
          <w:szCs w:val="24"/>
        </w:rPr>
      </w:pPr>
    </w:p>
    <w:p w14:paraId="7BDA10BF" w14:textId="1D4EC2AD" w:rsidR="00CE4511" w:rsidRDefault="00CE4511" w:rsidP="00CE4511">
      <w:pPr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4485CF99" wp14:editId="090D29DF">
            <wp:extent cx="3714750" cy="1644908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681" cy="164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35E5" w14:textId="1E13843C" w:rsidR="0074466E" w:rsidRDefault="0074466E" w:rsidP="00CE4511">
      <w:pPr>
        <w:jc w:val="center"/>
        <w:rPr>
          <w:sz w:val="22"/>
          <w:szCs w:val="24"/>
        </w:rPr>
      </w:pPr>
    </w:p>
    <w:p w14:paraId="6DC4B6F4" w14:textId="3B333721" w:rsidR="0074466E" w:rsidRDefault="0074466E" w:rsidP="0074466E">
      <w:pPr>
        <w:jc w:val="left"/>
        <w:rPr>
          <w:sz w:val="22"/>
          <w:szCs w:val="24"/>
        </w:rPr>
      </w:pPr>
      <w:r>
        <w:rPr>
          <w:sz w:val="22"/>
          <w:szCs w:val="24"/>
        </w:rPr>
        <w:t>Ativar as VPN de acordo com a figura abaixo:</w:t>
      </w:r>
    </w:p>
    <w:p w14:paraId="36D6C661" w14:textId="68854576" w:rsidR="0074466E" w:rsidRDefault="0074466E" w:rsidP="0074466E">
      <w:pPr>
        <w:jc w:val="left"/>
        <w:rPr>
          <w:sz w:val="22"/>
          <w:szCs w:val="24"/>
        </w:rPr>
      </w:pPr>
    </w:p>
    <w:p w14:paraId="5BC6B1FB" w14:textId="14B9A4B4" w:rsidR="0074466E" w:rsidRDefault="0074466E" w:rsidP="0074466E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7625643D" wp14:editId="5A233BCA">
            <wp:extent cx="4533900" cy="4683977"/>
            <wp:effectExtent l="0" t="0" r="0" b="254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39668" cy="468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4B95" w14:textId="4D2AE3C8" w:rsidR="0074466E" w:rsidRDefault="0074466E" w:rsidP="0074466E">
      <w:pPr>
        <w:jc w:val="center"/>
        <w:rPr>
          <w:sz w:val="22"/>
          <w:szCs w:val="24"/>
        </w:rPr>
      </w:pPr>
    </w:p>
    <w:p w14:paraId="140646E0" w14:textId="5995280D" w:rsidR="00897B64" w:rsidRDefault="00EC7D2A" w:rsidP="00EC7D2A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Após a VPN estar configurada aguardar uns 10 min para que todo o processo seja concluído e podemos verificar pois será criado uma novo menu </w:t>
      </w:r>
      <w:r w:rsidR="00897B64">
        <w:rPr>
          <w:sz w:val="22"/>
          <w:szCs w:val="24"/>
        </w:rPr>
        <w:t xml:space="preserve">Segurança e SD-WAN -&gt; Status da VPN, aonde teremos </w:t>
      </w:r>
      <w:r w:rsidR="00BA075C">
        <w:rPr>
          <w:sz w:val="22"/>
          <w:szCs w:val="24"/>
        </w:rPr>
        <w:t xml:space="preserve">o status das </w:t>
      </w:r>
      <w:proofErr w:type="spellStart"/>
      <w:r w:rsidR="00BA075C">
        <w:rPr>
          <w:sz w:val="22"/>
          <w:szCs w:val="24"/>
        </w:rPr>
        <w:t>VPNs</w:t>
      </w:r>
      <w:proofErr w:type="spellEnd"/>
      <w:r w:rsidR="00BA075C">
        <w:rPr>
          <w:sz w:val="22"/>
          <w:szCs w:val="24"/>
        </w:rPr>
        <w:t>, lembrando que quase não teremos trafego já que a VPN e nova.</w:t>
      </w:r>
    </w:p>
    <w:p w14:paraId="4A2E5E01" w14:textId="6FD919B0" w:rsidR="00BA075C" w:rsidRDefault="00BA075C" w:rsidP="00EC7D2A">
      <w:pPr>
        <w:jc w:val="left"/>
        <w:rPr>
          <w:sz w:val="22"/>
          <w:szCs w:val="24"/>
        </w:rPr>
      </w:pPr>
    </w:p>
    <w:p w14:paraId="76BB6028" w14:textId="0D64DC0A" w:rsidR="00BA075C" w:rsidRDefault="00BA075C" w:rsidP="00EC7D2A">
      <w:pPr>
        <w:jc w:val="left"/>
        <w:rPr>
          <w:sz w:val="22"/>
          <w:szCs w:val="24"/>
        </w:rPr>
      </w:pPr>
    </w:p>
    <w:p w14:paraId="715A28B2" w14:textId="2AD8364B" w:rsidR="00BA075C" w:rsidRDefault="00BA075C" w:rsidP="00EC7D2A">
      <w:pPr>
        <w:jc w:val="left"/>
        <w:rPr>
          <w:sz w:val="22"/>
          <w:szCs w:val="24"/>
        </w:rPr>
      </w:pPr>
    </w:p>
    <w:p w14:paraId="43A79803" w14:textId="04A26431" w:rsidR="00BA075C" w:rsidRDefault="00BA075C" w:rsidP="00BA075C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6AF3CF62" wp14:editId="15E7287C">
            <wp:extent cx="5381625" cy="2568949"/>
            <wp:effectExtent l="0" t="0" r="0" b="3175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9859" cy="257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5DA0" w14:textId="0E16BB50" w:rsidR="00F563B7" w:rsidRDefault="00F563B7" w:rsidP="00BA075C">
      <w:pPr>
        <w:jc w:val="center"/>
        <w:rPr>
          <w:sz w:val="22"/>
          <w:szCs w:val="24"/>
        </w:rPr>
      </w:pPr>
    </w:p>
    <w:p w14:paraId="51508704" w14:textId="151E9610" w:rsidR="00BA075C" w:rsidRDefault="00BA075C" w:rsidP="00BA075C">
      <w:pPr>
        <w:jc w:val="center"/>
        <w:rPr>
          <w:sz w:val="22"/>
          <w:szCs w:val="24"/>
        </w:rPr>
      </w:pPr>
    </w:p>
    <w:p w14:paraId="516F8ED2" w14:textId="3FC6F22B" w:rsidR="00C728C8" w:rsidRDefault="00C728C8" w:rsidP="00BA075C">
      <w:pPr>
        <w:jc w:val="center"/>
        <w:rPr>
          <w:sz w:val="22"/>
          <w:szCs w:val="24"/>
        </w:rPr>
      </w:pPr>
    </w:p>
    <w:p w14:paraId="4E453A54" w14:textId="77777777" w:rsidR="00C728C8" w:rsidRDefault="00C728C8" w:rsidP="00BA075C">
      <w:pPr>
        <w:jc w:val="center"/>
        <w:rPr>
          <w:sz w:val="22"/>
          <w:szCs w:val="24"/>
        </w:rPr>
      </w:pPr>
    </w:p>
    <w:p w14:paraId="2274E5CB" w14:textId="05C7F1AC" w:rsidR="0034419C" w:rsidRDefault="0034419C" w:rsidP="0034419C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1" w:name="_Toc63076481"/>
      <w:r>
        <w:rPr>
          <w:color w:val="00B0F0"/>
          <w:sz w:val="32"/>
          <w:szCs w:val="28"/>
        </w:rPr>
        <w:t>Configuração rotas Sede</w:t>
      </w:r>
      <w:bookmarkEnd w:id="1"/>
    </w:p>
    <w:p w14:paraId="4B67DDCF" w14:textId="6AB52604" w:rsidR="00BA075C" w:rsidRDefault="00BA075C" w:rsidP="00BA075C">
      <w:pPr>
        <w:jc w:val="center"/>
        <w:rPr>
          <w:sz w:val="22"/>
          <w:szCs w:val="24"/>
        </w:rPr>
      </w:pPr>
    </w:p>
    <w:p w14:paraId="428053CD" w14:textId="628F17BE" w:rsidR="00BA075C" w:rsidRDefault="00BA075C" w:rsidP="00BA075C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1 </w:t>
      </w:r>
      <w:r w:rsidR="008E025A">
        <w:rPr>
          <w:sz w:val="22"/>
          <w:szCs w:val="24"/>
        </w:rPr>
        <w:t>–</w:t>
      </w:r>
      <w:r>
        <w:rPr>
          <w:sz w:val="22"/>
          <w:szCs w:val="24"/>
        </w:rPr>
        <w:t xml:space="preserve"> </w:t>
      </w:r>
      <w:r w:rsidR="008E025A">
        <w:rPr>
          <w:sz w:val="22"/>
          <w:szCs w:val="24"/>
        </w:rPr>
        <w:t xml:space="preserve">Após a conclusão das configurações do </w:t>
      </w:r>
      <w:proofErr w:type="spellStart"/>
      <w:r w:rsidR="008E025A">
        <w:rPr>
          <w:sz w:val="22"/>
          <w:szCs w:val="24"/>
        </w:rPr>
        <w:t>meraki</w:t>
      </w:r>
      <w:proofErr w:type="spellEnd"/>
      <w:r w:rsidR="008E025A">
        <w:rPr>
          <w:sz w:val="22"/>
          <w:szCs w:val="24"/>
        </w:rPr>
        <w:t xml:space="preserve"> e necessário incluir rotas e </w:t>
      </w:r>
      <w:r w:rsidR="00B0355E">
        <w:rPr>
          <w:sz w:val="22"/>
          <w:szCs w:val="24"/>
        </w:rPr>
        <w:t>ACL no switch core da Sede.</w:t>
      </w:r>
    </w:p>
    <w:p w14:paraId="54F61DBC" w14:textId="00DF9B6E" w:rsidR="00B0355E" w:rsidRDefault="00B0355E" w:rsidP="00BA075C">
      <w:pPr>
        <w:jc w:val="left"/>
        <w:rPr>
          <w:sz w:val="22"/>
          <w:szCs w:val="24"/>
        </w:rPr>
      </w:pPr>
    </w:p>
    <w:p w14:paraId="1D5A6E2E" w14:textId="6C57E8B1" w:rsidR="00B0355E" w:rsidRDefault="00B0355E" w:rsidP="00BA075C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- </w:t>
      </w:r>
      <w:proofErr w:type="spellStart"/>
      <w:r>
        <w:rPr>
          <w:sz w:val="22"/>
          <w:szCs w:val="24"/>
        </w:rPr>
        <w:t>Logar</w:t>
      </w:r>
      <w:proofErr w:type="spellEnd"/>
      <w:r>
        <w:rPr>
          <w:sz w:val="22"/>
          <w:szCs w:val="24"/>
        </w:rPr>
        <w:t xml:space="preserve"> no switch core</w:t>
      </w:r>
    </w:p>
    <w:p w14:paraId="0386B495" w14:textId="61CA695B" w:rsidR="00B0355E" w:rsidRDefault="00B0355E" w:rsidP="00BA075C">
      <w:pPr>
        <w:jc w:val="left"/>
        <w:rPr>
          <w:sz w:val="22"/>
          <w:szCs w:val="24"/>
        </w:rPr>
      </w:pPr>
    </w:p>
    <w:p w14:paraId="2D38AEDD" w14:textId="53A32651" w:rsidR="00B0355E" w:rsidRDefault="00CA74D3" w:rsidP="00CA74D3">
      <w:pPr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62EA7BAD" wp14:editId="1DD28B60">
            <wp:extent cx="3333750" cy="2675088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70884" cy="270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C1C0" w14:textId="1F72B1CD" w:rsidR="00CA74D3" w:rsidRDefault="00CA74D3" w:rsidP="00CA74D3">
      <w:pPr>
        <w:jc w:val="center"/>
        <w:rPr>
          <w:sz w:val="22"/>
          <w:szCs w:val="24"/>
        </w:rPr>
      </w:pPr>
    </w:p>
    <w:p w14:paraId="0E1BD127" w14:textId="5C34D92B" w:rsidR="00CA74D3" w:rsidRDefault="00E34462" w:rsidP="00E34462">
      <w:pPr>
        <w:jc w:val="left"/>
        <w:rPr>
          <w:sz w:val="22"/>
          <w:szCs w:val="24"/>
        </w:rPr>
      </w:pPr>
      <w:r>
        <w:rPr>
          <w:sz w:val="22"/>
          <w:szCs w:val="24"/>
        </w:rPr>
        <w:lastRenderedPageBreak/>
        <w:t>- inclui as rotas abaixo</w:t>
      </w:r>
      <w:r w:rsidR="00CC655A">
        <w:rPr>
          <w:sz w:val="22"/>
          <w:szCs w:val="24"/>
        </w:rPr>
        <w:t>, alterando o x pela respectiva loja.</w:t>
      </w:r>
    </w:p>
    <w:p w14:paraId="727C40C0" w14:textId="77777777" w:rsidR="00AB1F4D" w:rsidRPr="004B3FD6" w:rsidRDefault="00AB1F4D" w:rsidP="00E34462">
      <w:pPr>
        <w:jc w:val="left"/>
      </w:pPr>
    </w:p>
    <w:p w14:paraId="4FD80CA8" w14:textId="09F12F83" w:rsidR="00AB1F4D" w:rsidRPr="004B3FD6" w:rsidRDefault="00AB1F4D" w:rsidP="00AB1F4D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10.x.x.0 255.255.255.0 172.26.1.2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LJ</w:t>
      </w:r>
      <w:r w:rsidR="004E392F" w:rsidRPr="004B3FD6">
        <w:rPr>
          <w:b/>
          <w:bCs/>
          <w:sz w:val="18"/>
          <w:szCs w:val="20"/>
        </w:rPr>
        <w:t>XXX</w:t>
      </w:r>
    </w:p>
    <w:p w14:paraId="2E6A76A7" w14:textId="797D86D2" w:rsidR="00AB1F4D" w:rsidRPr="004B3FD6" w:rsidRDefault="00AB1F4D" w:rsidP="00AB1F4D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10.1x.</w:t>
      </w:r>
      <w:r w:rsidR="004E392F" w:rsidRPr="004B3FD6">
        <w:rPr>
          <w:b/>
          <w:bCs/>
          <w:sz w:val="18"/>
          <w:szCs w:val="20"/>
        </w:rPr>
        <w:t>x</w:t>
      </w:r>
      <w:r w:rsidRPr="004B3FD6">
        <w:rPr>
          <w:b/>
          <w:bCs/>
          <w:sz w:val="18"/>
          <w:szCs w:val="20"/>
        </w:rPr>
        <w:t xml:space="preserve">.0 255.255.255.0 172.26.1.2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r w:rsidR="004E392F" w:rsidRPr="004B3FD6">
        <w:rPr>
          <w:b/>
          <w:bCs/>
          <w:sz w:val="18"/>
          <w:szCs w:val="20"/>
        </w:rPr>
        <w:t>LJXXX</w:t>
      </w:r>
    </w:p>
    <w:p w14:paraId="4556B48B" w14:textId="4A0DFBF2" w:rsidR="00AB1F4D" w:rsidRPr="004B3FD6" w:rsidRDefault="00AB1F4D" w:rsidP="00AB1F4D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10.2x.</w:t>
      </w:r>
      <w:r w:rsidR="004E392F" w:rsidRPr="004B3FD6">
        <w:rPr>
          <w:b/>
          <w:bCs/>
          <w:sz w:val="18"/>
          <w:szCs w:val="20"/>
        </w:rPr>
        <w:t>x</w:t>
      </w:r>
      <w:r w:rsidRPr="004B3FD6">
        <w:rPr>
          <w:b/>
          <w:bCs/>
          <w:sz w:val="18"/>
          <w:szCs w:val="20"/>
        </w:rPr>
        <w:t xml:space="preserve">.0 255.255.255.0 172.26.1.2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r w:rsidR="004E392F" w:rsidRPr="004B3FD6">
        <w:rPr>
          <w:b/>
          <w:bCs/>
          <w:sz w:val="18"/>
          <w:szCs w:val="20"/>
        </w:rPr>
        <w:t>LJXXX</w:t>
      </w:r>
    </w:p>
    <w:p w14:paraId="2A59041A" w14:textId="1CE1016B" w:rsidR="00AB1F4D" w:rsidRPr="004B3FD6" w:rsidRDefault="00AB1F4D" w:rsidP="00AB1F4D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10.3x.</w:t>
      </w:r>
      <w:r w:rsidR="004E392F" w:rsidRPr="004B3FD6">
        <w:rPr>
          <w:b/>
          <w:bCs/>
          <w:sz w:val="18"/>
          <w:szCs w:val="20"/>
        </w:rPr>
        <w:t>x</w:t>
      </w:r>
      <w:r w:rsidRPr="004B3FD6">
        <w:rPr>
          <w:b/>
          <w:bCs/>
          <w:sz w:val="18"/>
          <w:szCs w:val="20"/>
        </w:rPr>
        <w:t xml:space="preserve">.0 255.255.255.0 172.26.1.2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r w:rsidR="004E392F" w:rsidRPr="004B3FD6">
        <w:rPr>
          <w:b/>
          <w:bCs/>
          <w:sz w:val="18"/>
          <w:szCs w:val="20"/>
        </w:rPr>
        <w:t>LJXXX</w:t>
      </w:r>
    </w:p>
    <w:p w14:paraId="69D7E4E0" w14:textId="463A6CD5" w:rsidR="00CC655A" w:rsidRPr="004B3FD6" w:rsidRDefault="00AB1F4D" w:rsidP="00AB1F4D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10.4x.</w:t>
      </w:r>
      <w:r w:rsidR="004E392F" w:rsidRPr="004B3FD6">
        <w:rPr>
          <w:b/>
          <w:bCs/>
          <w:sz w:val="18"/>
          <w:szCs w:val="20"/>
        </w:rPr>
        <w:t>x</w:t>
      </w:r>
      <w:r w:rsidRPr="004B3FD6">
        <w:rPr>
          <w:b/>
          <w:bCs/>
          <w:sz w:val="18"/>
          <w:szCs w:val="20"/>
        </w:rPr>
        <w:t xml:space="preserve">.0 255.255.255.0 172.26.1.2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r w:rsidR="004E392F" w:rsidRPr="004B3FD6">
        <w:rPr>
          <w:b/>
          <w:bCs/>
          <w:sz w:val="18"/>
          <w:szCs w:val="20"/>
        </w:rPr>
        <w:t>LJXXX</w:t>
      </w:r>
    </w:p>
    <w:p w14:paraId="0BD76E7A" w14:textId="62B5F52B" w:rsidR="00AB1F4D" w:rsidRDefault="00AB1F4D" w:rsidP="00AB1F4D">
      <w:pPr>
        <w:jc w:val="left"/>
        <w:rPr>
          <w:sz w:val="22"/>
          <w:szCs w:val="24"/>
        </w:rPr>
      </w:pPr>
    </w:p>
    <w:p w14:paraId="020309A5" w14:textId="2188F85D" w:rsidR="004B3FD6" w:rsidRDefault="004B3FD6" w:rsidP="0096340A">
      <w:pPr>
        <w:jc w:val="center"/>
        <w:rPr>
          <w:b/>
          <w:bCs/>
          <w:i/>
          <w:iCs/>
          <w:sz w:val="18"/>
          <w:szCs w:val="20"/>
        </w:rPr>
      </w:pPr>
    </w:p>
    <w:p w14:paraId="657BB548" w14:textId="4AAEB1FC" w:rsidR="0034419C" w:rsidRDefault="0034419C" w:rsidP="0034419C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2" w:name="_Toc63076482"/>
      <w:r>
        <w:rPr>
          <w:color w:val="00B0F0"/>
          <w:sz w:val="32"/>
          <w:szCs w:val="28"/>
        </w:rPr>
        <w:t>Configuração rotas CD</w:t>
      </w:r>
      <w:bookmarkEnd w:id="2"/>
    </w:p>
    <w:p w14:paraId="1EACC7DA" w14:textId="77777777" w:rsidR="0034419C" w:rsidRDefault="0034419C" w:rsidP="0096340A">
      <w:pPr>
        <w:jc w:val="center"/>
        <w:rPr>
          <w:b/>
          <w:bCs/>
          <w:i/>
          <w:iCs/>
          <w:sz w:val="18"/>
          <w:szCs w:val="20"/>
        </w:rPr>
      </w:pPr>
    </w:p>
    <w:p w14:paraId="0CB15E28" w14:textId="77777777" w:rsidR="004B3FD6" w:rsidRDefault="004B3FD6" w:rsidP="0096340A">
      <w:pPr>
        <w:jc w:val="center"/>
        <w:rPr>
          <w:b/>
          <w:bCs/>
          <w:i/>
          <w:iCs/>
          <w:sz w:val="18"/>
          <w:szCs w:val="20"/>
        </w:rPr>
      </w:pPr>
    </w:p>
    <w:p w14:paraId="43EA7367" w14:textId="2AEEDF99" w:rsidR="00666B6B" w:rsidRDefault="00666B6B" w:rsidP="00666B6B">
      <w:pPr>
        <w:jc w:val="left"/>
        <w:rPr>
          <w:b/>
          <w:bCs/>
          <w:i/>
          <w:iCs/>
          <w:sz w:val="18"/>
          <w:szCs w:val="20"/>
        </w:rPr>
      </w:pPr>
      <w:r>
        <w:rPr>
          <w:sz w:val="22"/>
          <w:szCs w:val="24"/>
        </w:rPr>
        <w:t xml:space="preserve">1 – </w:t>
      </w:r>
      <w:r w:rsidR="00293156">
        <w:rPr>
          <w:sz w:val="22"/>
          <w:szCs w:val="24"/>
        </w:rPr>
        <w:t>Com a finalização das configurações da Sede, também iremos incluir rotas nos swi</w:t>
      </w:r>
      <w:r w:rsidR="004B3FD6">
        <w:rPr>
          <w:sz w:val="22"/>
          <w:szCs w:val="24"/>
        </w:rPr>
        <w:t>tches cores do CD.</w:t>
      </w:r>
    </w:p>
    <w:p w14:paraId="76F16749" w14:textId="77777777" w:rsidR="00666B6B" w:rsidRDefault="00666B6B" w:rsidP="0096340A">
      <w:pPr>
        <w:jc w:val="center"/>
        <w:rPr>
          <w:b/>
          <w:bCs/>
          <w:i/>
          <w:iCs/>
          <w:sz w:val="18"/>
          <w:szCs w:val="20"/>
        </w:rPr>
      </w:pPr>
    </w:p>
    <w:p w14:paraId="32A37FAC" w14:textId="77777777" w:rsidR="009A6936" w:rsidRDefault="009A6936" w:rsidP="009A6936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- </w:t>
      </w:r>
      <w:proofErr w:type="spellStart"/>
      <w:r>
        <w:rPr>
          <w:sz w:val="22"/>
          <w:szCs w:val="24"/>
        </w:rPr>
        <w:t>Logar</w:t>
      </w:r>
      <w:proofErr w:type="spellEnd"/>
      <w:r>
        <w:rPr>
          <w:sz w:val="22"/>
          <w:szCs w:val="24"/>
        </w:rPr>
        <w:t xml:space="preserve"> nos switches core</w:t>
      </w:r>
    </w:p>
    <w:p w14:paraId="4565ADE5" w14:textId="77777777" w:rsidR="009A6936" w:rsidRDefault="009A6936" w:rsidP="009A6936">
      <w:pPr>
        <w:jc w:val="left"/>
        <w:rPr>
          <w:b/>
          <w:bCs/>
          <w:i/>
          <w:iCs/>
          <w:sz w:val="18"/>
          <w:szCs w:val="20"/>
        </w:rPr>
      </w:pPr>
    </w:p>
    <w:p w14:paraId="68CCFDCF" w14:textId="77777777" w:rsidR="009A6936" w:rsidRDefault="009A6936" w:rsidP="009A6936">
      <w:pPr>
        <w:jc w:val="center"/>
        <w:rPr>
          <w:b/>
          <w:bCs/>
          <w:i/>
          <w:iCs/>
          <w:sz w:val="18"/>
          <w:szCs w:val="20"/>
        </w:rPr>
      </w:pPr>
      <w:r>
        <w:rPr>
          <w:noProof/>
        </w:rPr>
        <w:drawing>
          <wp:inline distT="0" distB="0" distL="0" distR="0" wp14:anchorId="1B31E351" wp14:editId="63EA4A3A">
            <wp:extent cx="1716795" cy="647700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46503" cy="65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E8EEE" wp14:editId="4B2DFD9A">
            <wp:extent cx="1866900" cy="628650"/>
            <wp:effectExtent l="0" t="0" r="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0FAE" w14:textId="7C7D2EA5" w:rsidR="009A6936" w:rsidRDefault="009A6936" w:rsidP="0096340A">
      <w:pPr>
        <w:jc w:val="center"/>
        <w:rPr>
          <w:b/>
          <w:bCs/>
          <w:i/>
          <w:iCs/>
          <w:sz w:val="18"/>
          <w:szCs w:val="20"/>
        </w:rPr>
      </w:pPr>
    </w:p>
    <w:p w14:paraId="69735FA8" w14:textId="0A29A9A5" w:rsidR="004B3FD6" w:rsidRDefault="004B3FD6" w:rsidP="0096340A">
      <w:pPr>
        <w:jc w:val="center"/>
        <w:rPr>
          <w:b/>
          <w:bCs/>
          <w:i/>
          <w:iCs/>
          <w:sz w:val="18"/>
          <w:szCs w:val="20"/>
        </w:rPr>
      </w:pPr>
    </w:p>
    <w:p w14:paraId="583BD19B" w14:textId="77777777" w:rsidR="004B3FD6" w:rsidRDefault="004B3FD6" w:rsidP="004B3FD6">
      <w:pPr>
        <w:jc w:val="left"/>
        <w:rPr>
          <w:sz w:val="22"/>
          <w:szCs w:val="24"/>
        </w:rPr>
      </w:pPr>
      <w:r>
        <w:rPr>
          <w:sz w:val="22"/>
          <w:szCs w:val="24"/>
        </w:rPr>
        <w:t>- inclui as rotas abaixo, alterando o x pela respectiva loja.</w:t>
      </w:r>
    </w:p>
    <w:p w14:paraId="09E4FB02" w14:textId="77777777" w:rsidR="004B3FD6" w:rsidRPr="004B3FD6" w:rsidRDefault="004B3FD6" w:rsidP="004B3FD6">
      <w:pPr>
        <w:jc w:val="left"/>
      </w:pPr>
    </w:p>
    <w:p w14:paraId="307E2B15" w14:textId="79ACFC0C" w:rsidR="004B3FD6" w:rsidRPr="004B3FD6" w:rsidRDefault="004B3FD6" w:rsidP="004B3FD6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10.x.x.0 255.255.255.0 172.26.</w:t>
      </w:r>
      <w:r>
        <w:rPr>
          <w:b/>
          <w:bCs/>
          <w:sz w:val="18"/>
          <w:szCs w:val="20"/>
        </w:rPr>
        <w:t>2</w:t>
      </w:r>
      <w:r w:rsidRPr="004B3FD6">
        <w:rPr>
          <w:b/>
          <w:bCs/>
          <w:sz w:val="18"/>
          <w:szCs w:val="20"/>
        </w:rPr>
        <w:t xml:space="preserve">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LJXXX</w:t>
      </w:r>
    </w:p>
    <w:p w14:paraId="734796AC" w14:textId="64048581" w:rsidR="004B3FD6" w:rsidRPr="004B3FD6" w:rsidRDefault="004B3FD6" w:rsidP="004B3FD6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10.1x.x.0 255.255.255.0 172.26.</w:t>
      </w:r>
      <w:r>
        <w:rPr>
          <w:b/>
          <w:bCs/>
          <w:sz w:val="18"/>
          <w:szCs w:val="20"/>
        </w:rPr>
        <w:t>2</w:t>
      </w:r>
      <w:r w:rsidRPr="004B3FD6">
        <w:rPr>
          <w:b/>
          <w:bCs/>
          <w:sz w:val="18"/>
          <w:szCs w:val="20"/>
        </w:rPr>
        <w:t xml:space="preserve">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LJXXX</w:t>
      </w:r>
    </w:p>
    <w:p w14:paraId="1C6C40B8" w14:textId="58274E81" w:rsidR="004B3FD6" w:rsidRPr="004B3FD6" w:rsidRDefault="004B3FD6" w:rsidP="004B3FD6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10.2x.x.0 255.255.255.0 172.26.</w:t>
      </w:r>
      <w:r>
        <w:rPr>
          <w:b/>
          <w:bCs/>
          <w:sz w:val="18"/>
          <w:szCs w:val="20"/>
        </w:rPr>
        <w:t>2</w:t>
      </w:r>
      <w:r w:rsidRPr="004B3FD6">
        <w:rPr>
          <w:b/>
          <w:bCs/>
          <w:sz w:val="18"/>
          <w:szCs w:val="20"/>
        </w:rPr>
        <w:t xml:space="preserve">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LJXXX</w:t>
      </w:r>
    </w:p>
    <w:p w14:paraId="7FFB8C9C" w14:textId="2E96CB98" w:rsidR="004B3FD6" w:rsidRPr="004B3FD6" w:rsidRDefault="004B3FD6" w:rsidP="004B3FD6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10.3x.x.0 255.255.255.0 172.26.</w:t>
      </w:r>
      <w:r>
        <w:rPr>
          <w:b/>
          <w:bCs/>
          <w:sz w:val="18"/>
          <w:szCs w:val="20"/>
        </w:rPr>
        <w:t>2</w:t>
      </w:r>
      <w:r w:rsidRPr="004B3FD6">
        <w:rPr>
          <w:b/>
          <w:bCs/>
          <w:sz w:val="18"/>
          <w:szCs w:val="20"/>
        </w:rPr>
        <w:t xml:space="preserve">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LJXXX</w:t>
      </w:r>
    </w:p>
    <w:p w14:paraId="704E3E98" w14:textId="19C423D2" w:rsidR="004B3FD6" w:rsidRPr="004B3FD6" w:rsidRDefault="004B3FD6" w:rsidP="004B3FD6">
      <w:pPr>
        <w:jc w:val="left"/>
        <w:rPr>
          <w:b/>
          <w:bCs/>
          <w:sz w:val="18"/>
          <w:szCs w:val="20"/>
        </w:rPr>
      </w:pPr>
      <w:proofErr w:type="spellStart"/>
      <w:r w:rsidRPr="004B3FD6">
        <w:rPr>
          <w:b/>
          <w:bCs/>
          <w:sz w:val="18"/>
          <w:szCs w:val="20"/>
        </w:rPr>
        <w:t>ip</w:t>
      </w:r>
      <w:proofErr w:type="spellEnd"/>
      <w:r w:rsidRPr="004B3FD6">
        <w:rPr>
          <w:b/>
          <w:bCs/>
          <w:sz w:val="18"/>
          <w:szCs w:val="20"/>
        </w:rPr>
        <w:t xml:space="preserve"> </w:t>
      </w:r>
      <w:proofErr w:type="spellStart"/>
      <w:r w:rsidRPr="004B3FD6">
        <w:rPr>
          <w:b/>
          <w:bCs/>
          <w:sz w:val="18"/>
          <w:szCs w:val="20"/>
        </w:rPr>
        <w:t>route</w:t>
      </w:r>
      <w:proofErr w:type="spellEnd"/>
      <w:r w:rsidRPr="004B3FD6">
        <w:rPr>
          <w:b/>
          <w:bCs/>
          <w:sz w:val="18"/>
          <w:szCs w:val="20"/>
        </w:rPr>
        <w:t xml:space="preserve"> 10.4x.x.0 255.255.255.0 172.26.</w:t>
      </w:r>
      <w:r>
        <w:rPr>
          <w:b/>
          <w:bCs/>
          <w:sz w:val="18"/>
          <w:szCs w:val="20"/>
        </w:rPr>
        <w:t>2</w:t>
      </w:r>
      <w:r w:rsidRPr="004B3FD6">
        <w:rPr>
          <w:b/>
          <w:bCs/>
          <w:sz w:val="18"/>
          <w:szCs w:val="20"/>
        </w:rPr>
        <w:t xml:space="preserve">.2 </w:t>
      </w:r>
      <w:proofErr w:type="spellStart"/>
      <w:r w:rsidRPr="004B3FD6">
        <w:rPr>
          <w:b/>
          <w:bCs/>
          <w:sz w:val="18"/>
          <w:szCs w:val="20"/>
        </w:rPr>
        <w:t>name</w:t>
      </w:r>
      <w:proofErr w:type="spellEnd"/>
      <w:r w:rsidRPr="004B3FD6">
        <w:rPr>
          <w:b/>
          <w:bCs/>
          <w:sz w:val="18"/>
          <w:szCs w:val="20"/>
        </w:rPr>
        <w:t xml:space="preserve"> LJXXX</w:t>
      </w:r>
    </w:p>
    <w:p w14:paraId="7B5DCAD9" w14:textId="0B75D28A" w:rsidR="004B3FD6" w:rsidRDefault="004B3FD6" w:rsidP="0096340A">
      <w:pPr>
        <w:jc w:val="center"/>
        <w:rPr>
          <w:b/>
          <w:bCs/>
          <w:i/>
          <w:iCs/>
          <w:sz w:val="18"/>
          <w:szCs w:val="20"/>
        </w:rPr>
      </w:pPr>
    </w:p>
    <w:p w14:paraId="5C6462E2" w14:textId="12326773" w:rsidR="00690748" w:rsidRDefault="00690748" w:rsidP="00A5231C">
      <w:pPr>
        <w:jc w:val="left"/>
        <w:rPr>
          <w:sz w:val="22"/>
          <w:szCs w:val="24"/>
        </w:rPr>
      </w:pPr>
    </w:p>
    <w:p w14:paraId="7C4BCD86" w14:textId="5E7DD0BB" w:rsidR="00EC5B37" w:rsidRDefault="00EC5B37" w:rsidP="00EC5B37">
      <w:pPr>
        <w:pStyle w:val="Ttulo1"/>
        <w:numPr>
          <w:ilvl w:val="0"/>
          <w:numId w:val="15"/>
        </w:numPr>
        <w:ind w:left="284"/>
        <w:rPr>
          <w:color w:val="00B0F0"/>
          <w:sz w:val="32"/>
          <w:szCs w:val="28"/>
        </w:rPr>
      </w:pPr>
      <w:bookmarkStart w:id="3" w:name="_Toc63076483"/>
      <w:r>
        <w:rPr>
          <w:color w:val="00B0F0"/>
          <w:sz w:val="32"/>
          <w:szCs w:val="28"/>
        </w:rPr>
        <w:t>Anexo 1</w:t>
      </w:r>
      <w:bookmarkEnd w:id="3"/>
      <w:r>
        <w:rPr>
          <w:color w:val="00B0F0"/>
          <w:sz w:val="32"/>
          <w:szCs w:val="28"/>
        </w:rPr>
        <w:t xml:space="preserve"> </w:t>
      </w:r>
    </w:p>
    <w:p w14:paraId="1BBD6E80" w14:textId="4D44F2CD" w:rsidR="00EC5B37" w:rsidRDefault="00EC5B37" w:rsidP="00EC5B37">
      <w:pPr>
        <w:pStyle w:val="Ttulo1"/>
        <w:rPr>
          <w:color w:val="00B0F0"/>
          <w:sz w:val="32"/>
          <w:szCs w:val="28"/>
        </w:rPr>
      </w:pPr>
    </w:p>
    <w:p w14:paraId="5EE0AE35" w14:textId="4E7BCF83" w:rsidR="00EC5B37" w:rsidRDefault="00EC5B37" w:rsidP="00EC5B37">
      <w:pPr>
        <w:rPr>
          <w:sz w:val="22"/>
          <w:szCs w:val="28"/>
        </w:rPr>
      </w:pPr>
      <w:r>
        <w:rPr>
          <w:sz w:val="22"/>
          <w:szCs w:val="28"/>
        </w:rPr>
        <w:t xml:space="preserve">Caso o link utilizado não </w:t>
      </w:r>
      <w:r w:rsidR="00E96461">
        <w:rPr>
          <w:sz w:val="22"/>
          <w:szCs w:val="28"/>
        </w:rPr>
        <w:t>seja DHCP e necessário realizar a intervenção manual a fim de configurar o mesmo.</w:t>
      </w:r>
    </w:p>
    <w:p w14:paraId="7ED4B6D1" w14:textId="41767526" w:rsidR="00E96461" w:rsidRDefault="00E96461" w:rsidP="00EC5B37">
      <w:pPr>
        <w:rPr>
          <w:sz w:val="22"/>
          <w:szCs w:val="28"/>
        </w:rPr>
      </w:pPr>
    </w:p>
    <w:p w14:paraId="78790B24" w14:textId="63D072DE" w:rsidR="00E96461" w:rsidRDefault="00E96461" w:rsidP="00EC5B37">
      <w:pPr>
        <w:rPr>
          <w:sz w:val="22"/>
          <w:szCs w:val="28"/>
        </w:rPr>
      </w:pPr>
      <w:r>
        <w:rPr>
          <w:sz w:val="22"/>
          <w:szCs w:val="28"/>
        </w:rPr>
        <w:t xml:space="preserve">1 – Solicitar que o </w:t>
      </w:r>
      <w:proofErr w:type="spellStart"/>
      <w:r>
        <w:rPr>
          <w:sz w:val="22"/>
          <w:szCs w:val="28"/>
        </w:rPr>
        <w:t>field</w:t>
      </w:r>
      <w:proofErr w:type="spellEnd"/>
      <w:r>
        <w:rPr>
          <w:sz w:val="22"/>
          <w:szCs w:val="28"/>
        </w:rPr>
        <w:t xml:space="preserve"> conecte o computador </w:t>
      </w:r>
      <w:r w:rsidR="0070316F">
        <w:rPr>
          <w:sz w:val="22"/>
          <w:szCs w:val="28"/>
        </w:rPr>
        <w:t>no switch da loja, após o mesmo obter um IP (Qualquer rede)</w:t>
      </w:r>
      <w:r w:rsidR="00176B2A">
        <w:rPr>
          <w:sz w:val="22"/>
          <w:szCs w:val="28"/>
        </w:rPr>
        <w:t xml:space="preserve"> iremos abri browser e acessar o gateway.</w:t>
      </w:r>
    </w:p>
    <w:p w14:paraId="4ED3A6C2" w14:textId="28B140D6" w:rsidR="00176B2A" w:rsidRDefault="00176B2A" w:rsidP="00EC5B37">
      <w:pPr>
        <w:rPr>
          <w:sz w:val="22"/>
          <w:szCs w:val="28"/>
        </w:rPr>
      </w:pPr>
    </w:p>
    <w:p w14:paraId="33111BD9" w14:textId="76FB66E4" w:rsidR="00176B2A" w:rsidRDefault="003D6456" w:rsidP="00EC5B37">
      <w:pPr>
        <w:rPr>
          <w:sz w:val="22"/>
          <w:szCs w:val="28"/>
        </w:rPr>
      </w:pPr>
      <w:r>
        <w:rPr>
          <w:noProof/>
        </w:rPr>
        <w:drawing>
          <wp:inline distT="0" distB="0" distL="0" distR="0" wp14:anchorId="25A73F07" wp14:editId="1C29AF4F">
            <wp:extent cx="5962650" cy="12573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E8D3" w14:textId="1B574938" w:rsidR="00176B2A" w:rsidRDefault="00176B2A" w:rsidP="00EC5B37">
      <w:pPr>
        <w:rPr>
          <w:color w:val="00B0F0"/>
          <w:sz w:val="36"/>
          <w:szCs w:val="32"/>
        </w:rPr>
      </w:pPr>
    </w:p>
    <w:p w14:paraId="7EA0A9B4" w14:textId="20AB40E3" w:rsidR="006A25CB" w:rsidRPr="00966E33" w:rsidRDefault="006A25CB" w:rsidP="006A25CB">
      <w:pPr>
        <w:jc w:val="center"/>
        <w:rPr>
          <w:color w:val="00B0F0"/>
          <w:sz w:val="36"/>
          <w:szCs w:val="32"/>
        </w:rPr>
      </w:pPr>
      <w:r>
        <w:rPr>
          <w:noProof/>
        </w:rPr>
        <w:lastRenderedPageBreak/>
        <w:drawing>
          <wp:inline distT="0" distB="0" distL="0" distR="0" wp14:anchorId="64E509D9" wp14:editId="631FEA8F">
            <wp:extent cx="5777284" cy="394335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83212" cy="394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7531" w14:textId="519F1475" w:rsidR="00EC5B37" w:rsidRDefault="00EC5B37" w:rsidP="00EC5B37">
      <w:pPr>
        <w:pStyle w:val="Ttulo1"/>
        <w:rPr>
          <w:color w:val="00B0F0"/>
          <w:sz w:val="32"/>
          <w:szCs w:val="28"/>
        </w:rPr>
      </w:pPr>
    </w:p>
    <w:p w14:paraId="69F1BBEE" w14:textId="4645C442" w:rsidR="009D3768" w:rsidRDefault="006A25CB" w:rsidP="006A25CB">
      <w:pPr>
        <w:jc w:val="left"/>
        <w:rPr>
          <w:sz w:val="22"/>
          <w:szCs w:val="28"/>
        </w:rPr>
      </w:pPr>
      <w:r>
        <w:rPr>
          <w:sz w:val="22"/>
          <w:szCs w:val="28"/>
        </w:rPr>
        <w:t>2 – Após abrir a tela iremos clicar em configure</w:t>
      </w:r>
      <w:r w:rsidR="00C671BD">
        <w:rPr>
          <w:sz w:val="22"/>
          <w:szCs w:val="28"/>
        </w:rPr>
        <w:t xml:space="preserve"> e colocar o</w:t>
      </w:r>
      <w:r w:rsidR="00F53883">
        <w:rPr>
          <w:sz w:val="22"/>
          <w:szCs w:val="28"/>
        </w:rPr>
        <w:t>s</w:t>
      </w:r>
      <w:r w:rsidR="00C671BD">
        <w:rPr>
          <w:sz w:val="22"/>
          <w:szCs w:val="28"/>
        </w:rPr>
        <w:t xml:space="preserve"> dados para acesso</w:t>
      </w:r>
    </w:p>
    <w:p w14:paraId="46715F88" w14:textId="066AAC57" w:rsidR="00C671BD" w:rsidRDefault="00C671BD" w:rsidP="006A25CB">
      <w:pPr>
        <w:jc w:val="left"/>
        <w:rPr>
          <w:sz w:val="22"/>
          <w:szCs w:val="28"/>
        </w:rPr>
      </w:pPr>
    </w:p>
    <w:p w14:paraId="45624778" w14:textId="6C69C327" w:rsidR="00C671BD" w:rsidRDefault="00C671BD" w:rsidP="006A25CB">
      <w:pPr>
        <w:jc w:val="left"/>
        <w:rPr>
          <w:b/>
          <w:bCs/>
          <w:sz w:val="18"/>
          <w:szCs w:val="20"/>
        </w:rPr>
      </w:pPr>
      <w:r>
        <w:rPr>
          <w:noProof/>
        </w:rPr>
        <w:drawing>
          <wp:inline distT="0" distB="0" distL="0" distR="0" wp14:anchorId="1D400C18" wp14:editId="476E456A">
            <wp:extent cx="6099175" cy="169989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B298" w14:textId="29E54146" w:rsidR="00C671BD" w:rsidRDefault="00C671BD" w:rsidP="006A25CB">
      <w:pPr>
        <w:jc w:val="left"/>
        <w:rPr>
          <w:b/>
          <w:bCs/>
          <w:sz w:val="18"/>
          <w:szCs w:val="20"/>
        </w:rPr>
      </w:pPr>
    </w:p>
    <w:p w14:paraId="294B961B" w14:textId="13204B76" w:rsidR="00356801" w:rsidRPr="00356801" w:rsidRDefault="00C671BD" w:rsidP="00356801">
      <w:pPr>
        <w:jc w:val="left"/>
        <w:rPr>
          <w:rFonts w:eastAsia="Times New Roman" w:cs="Times New Roman"/>
          <w:szCs w:val="20"/>
          <w:lang w:eastAsia="pt-BR"/>
        </w:rPr>
      </w:pPr>
      <w:proofErr w:type="spellStart"/>
      <w:r w:rsidRPr="00356801">
        <w:rPr>
          <w:b/>
          <w:bCs/>
          <w:szCs w:val="20"/>
        </w:rPr>
        <w:t>User</w:t>
      </w:r>
      <w:proofErr w:type="spellEnd"/>
      <w:r w:rsidRPr="00356801">
        <w:rPr>
          <w:b/>
          <w:bCs/>
          <w:szCs w:val="20"/>
        </w:rPr>
        <w:t xml:space="preserve">: </w:t>
      </w:r>
      <w:r w:rsidR="00356801" w:rsidRPr="00356801">
        <w:rPr>
          <w:rFonts w:eastAsia="Times New Roman" w:cs="Times New Roman"/>
          <w:szCs w:val="20"/>
          <w:lang w:eastAsia="pt-BR"/>
        </w:rPr>
        <w:t>Q2KN-KZRJ-3RB5</w:t>
      </w:r>
    </w:p>
    <w:p w14:paraId="58FBB86B" w14:textId="2E02AFD6" w:rsidR="00356801" w:rsidRPr="00356801" w:rsidRDefault="00356801" w:rsidP="00356801">
      <w:pPr>
        <w:jc w:val="left"/>
        <w:rPr>
          <w:rFonts w:eastAsia="Times New Roman" w:cs="Times New Roman"/>
          <w:szCs w:val="20"/>
          <w:lang w:eastAsia="pt-BR"/>
        </w:rPr>
      </w:pPr>
      <w:proofErr w:type="spellStart"/>
      <w:r w:rsidRPr="00356801">
        <w:rPr>
          <w:rFonts w:eastAsia="Times New Roman" w:cs="Times New Roman"/>
          <w:b/>
          <w:bCs/>
          <w:szCs w:val="20"/>
          <w:lang w:eastAsia="pt-BR"/>
        </w:rPr>
        <w:t>Pass</w:t>
      </w:r>
      <w:proofErr w:type="spellEnd"/>
      <w:r>
        <w:rPr>
          <w:rFonts w:eastAsia="Times New Roman" w:cs="Times New Roman"/>
          <w:szCs w:val="20"/>
          <w:lang w:eastAsia="pt-BR"/>
        </w:rPr>
        <w:t>: “ EM BRANCO”</w:t>
      </w:r>
    </w:p>
    <w:p w14:paraId="5B05D373" w14:textId="3820616F" w:rsidR="00C671BD" w:rsidRDefault="00C671BD" w:rsidP="006A25CB">
      <w:pPr>
        <w:jc w:val="left"/>
        <w:rPr>
          <w:b/>
          <w:bCs/>
          <w:sz w:val="18"/>
          <w:szCs w:val="20"/>
        </w:rPr>
      </w:pPr>
    </w:p>
    <w:p w14:paraId="4D46BE1C" w14:textId="2DF80965" w:rsidR="00356801" w:rsidRDefault="00356801" w:rsidP="006A25CB">
      <w:pPr>
        <w:jc w:val="left"/>
        <w:rPr>
          <w:b/>
          <w:bCs/>
          <w:sz w:val="18"/>
          <w:szCs w:val="20"/>
        </w:rPr>
      </w:pPr>
    </w:p>
    <w:p w14:paraId="1F8D3DA3" w14:textId="1C4D431F" w:rsidR="00356801" w:rsidRDefault="0018710E" w:rsidP="006A25CB">
      <w:pPr>
        <w:jc w:val="left"/>
        <w:rPr>
          <w:sz w:val="22"/>
          <w:szCs w:val="24"/>
        </w:rPr>
      </w:pPr>
      <w:r>
        <w:rPr>
          <w:sz w:val="22"/>
          <w:szCs w:val="24"/>
        </w:rPr>
        <w:t>Se</w:t>
      </w:r>
      <w:r w:rsidR="00B30E1B">
        <w:rPr>
          <w:sz w:val="22"/>
          <w:szCs w:val="24"/>
        </w:rPr>
        <w:t xml:space="preserve"> o link </w:t>
      </w:r>
      <w:r>
        <w:rPr>
          <w:sz w:val="22"/>
          <w:szCs w:val="24"/>
        </w:rPr>
        <w:t>for</w:t>
      </w:r>
      <w:r w:rsidR="00B30E1B">
        <w:rPr>
          <w:sz w:val="22"/>
          <w:szCs w:val="24"/>
        </w:rPr>
        <w:t xml:space="preserve"> com IP fixo configurar de acordo com a tela abaixo.</w:t>
      </w:r>
    </w:p>
    <w:p w14:paraId="031B750C" w14:textId="4F65F6CB" w:rsidR="00AA4613" w:rsidRDefault="00AA4613" w:rsidP="006A25CB">
      <w:pPr>
        <w:jc w:val="left"/>
        <w:rPr>
          <w:sz w:val="22"/>
          <w:szCs w:val="24"/>
        </w:rPr>
      </w:pPr>
    </w:p>
    <w:p w14:paraId="15B9B4C0" w14:textId="52ED2F20" w:rsidR="00AA4613" w:rsidRDefault="00AA4613" w:rsidP="006A25CB">
      <w:pPr>
        <w:jc w:val="left"/>
        <w:rPr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11DD24DC" wp14:editId="3DED96C6">
            <wp:extent cx="2521114" cy="290512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24826" cy="290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BD2F" w14:textId="58A796C1" w:rsidR="0018710E" w:rsidRDefault="0018710E" w:rsidP="006A25CB">
      <w:pPr>
        <w:jc w:val="left"/>
        <w:rPr>
          <w:sz w:val="22"/>
          <w:szCs w:val="24"/>
        </w:rPr>
      </w:pPr>
    </w:p>
    <w:p w14:paraId="6D366A91" w14:textId="6F74159C" w:rsidR="0018710E" w:rsidRDefault="0018710E" w:rsidP="0018710E">
      <w:pPr>
        <w:jc w:val="left"/>
        <w:rPr>
          <w:sz w:val="22"/>
          <w:szCs w:val="24"/>
        </w:rPr>
      </w:pPr>
      <w:r w:rsidRPr="00B30E1B">
        <w:rPr>
          <w:sz w:val="22"/>
          <w:szCs w:val="24"/>
        </w:rPr>
        <w:t>Caso</w:t>
      </w:r>
      <w:r>
        <w:rPr>
          <w:sz w:val="22"/>
          <w:szCs w:val="24"/>
        </w:rPr>
        <w:t xml:space="preserve"> o link seja com </w:t>
      </w:r>
      <w:proofErr w:type="spellStart"/>
      <w:r>
        <w:rPr>
          <w:sz w:val="22"/>
          <w:szCs w:val="24"/>
        </w:rPr>
        <w:t>PPoe</w:t>
      </w:r>
      <w:proofErr w:type="spellEnd"/>
      <w:r>
        <w:rPr>
          <w:sz w:val="22"/>
          <w:szCs w:val="24"/>
        </w:rPr>
        <w:t xml:space="preserve"> configurar de acordo com a tela abaixo.</w:t>
      </w:r>
    </w:p>
    <w:p w14:paraId="304F4C7F" w14:textId="51BB63A6" w:rsidR="0018710E" w:rsidRDefault="0018710E" w:rsidP="006A25CB">
      <w:pPr>
        <w:jc w:val="left"/>
        <w:rPr>
          <w:sz w:val="22"/>
          <w:szCs w:val="24"/>
        </w:rPr>
      </w:pPr>
    </w:p>
    <w:p w14:paraId="1CEABE55" w14:textId="7D8704EB" w:rsidR="00ED63A1" w:rsidRDefault="00ED63A1" w:rsidP="006A25CB">
      <w:pPr>
        <w:jc w:val="left"/>
        <w:rPr>
          <w:sz w:val="22"/>
          <w:szCs w:val="24"/>
        </w:rPr>
      </w:pPr>
      <w:r>
        <w:rPr>
          <w:noProof/>
        </w:rPr>
        <w:drawing>
          <wp:inline distT="0" distB="0" distL="0" distR="0" wp14:anchorId="30C3B224" wp14:editId="5E961FA8">
            <wp:extent cx="2705893" cy="264795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24295" cy="266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AF9F" w14:textId="5D62312A" w:rsidR="00F53883" w:rsidRDefault="00F53883" w:rsidP="006A25CB">
      <w:pPr>
        <w:jc w:val="left"/>
        <w:rPr>
          <w:sz w:val="22"/>
          <w:szCs w:val="24"/>
        </w:rPr>
      </w:pPr>
    </w:p>
    <w:p w14:paraId="1B050043" w14:textId="29E7C250" w:rsidR="00F53883" w:rsidRDefault="00F53883" w:rsidP="006A25CB">
      <w:pPr>
        <w:jc w:val="left"/>
        <w:rPr>
          <w:sz w:val="22"/>
          <w:szCs w:val="24"/>
        </w:rPr>
      </w:pPr>
    </w:p>
    <w:p w14:paraId="3B1644D7" w14:textId="2CE724C1" w:rsidR="00F53883" w:rsidRDefault="00F53883" w:rsidP="006A25CB">
      <w:pPr>
        <w:jc w:val="left"/>
        <w:rPr>
          <w:sz w:val="22"/>
          <w:szCs w:val="24"/>
        </w:rPr>
      </w:pPr>
      <w:r>
        <w:rPr>
          <w:sz w:val="22"/>
          <w:szCs w:val="24"/>
        </w:rPr>
        <w:t>No caso da loja ter dois links teremos que converter a porta 4 para link de internet</w:t>
      </w:r>
      <w:r w:rsidR="00660B02">
        <w:rPr>
          <w:sz w:val="22"/>
          <w:szCs w:val="24"/>
        </w:rPr>
        <w:t xml:space="preserve"> pois o MX vem com a mesma direcionada para LAN</w:t>
      </w:r>
    </w:p>
    <w:p w14:paraId="3A79BB15" w14:textId="6B0AEC98" w:rsidR="00660B02" w:rsidRDefault="00660B02" w:rsidP="006A25CB">
      <w:pPr>
        <w:jc w:val="left"/>
        <w:rPr>
          <w:sz w:val="22"/>
          <w:szCs w:val="24"/>
        </w:rPr>
      </w:pPr>
    </w:p>
    <w:p w14:paraId="1D236680" w14:textId="727DFCD9" w:rsidR="00660B02" w:rsidRDefault="00660B02" w:rsidP="006A25CB">
      <w:pPr>
        <w:jc w:val="left"/>
        <w:rPr>
          <w:sz w:val="22"/>
          <w:szCs w:val="24"/>
        </w:rPr>
      </w:pPr>
      <w:r>
        <w:rPr>
          <w:noProof/>
        </w:rPr>
        <w:drawing>
          <wp:inline distT="0" distB="0" distL="0" distR="0" wp14:anchorId="58A235A4" wp14:editId="61F0AB6B">
            <wp:extent cx="3733800" cy="1381125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0964" w14:textId="498D569C" w:rsidR="00660B02" w:rsidRDefault="00660B02" w:rsidP="006A25CB">
      <w:pPr>
        <w:jc w:val="left"/>
        <w:rPr>
          <w:sz w:val="22"/>
          <w:szCs w:val="24"/>
        </w:rPr>
      </w:pPr>
    </w:p>
    <w:p w14:paraId="4E408540" w14:textId="61D8D42F" w:rsidR="00660B02" w:rsidRDefault="00660B02" w:rsidP="006A25CB">
      <w:pPr>
        <w:jc w:val="left"/>
        <w:rPr>
          <w:sz w:val="22"/>
          <w:szCs w:val="24"/>
        </w:rPr>
      </w:pPr>
      <w:r>
        <w:rPr>
          <w:sz w:val="22"/>
          <w:szCs w:val="24"/>
        </w:rPr>
        <w:t>Alterar para Internet</w:t>
      </w:r>
    </w:p>
    <w:p w14:paraId="56510C5A" w14:textId="7E53CD81" w:rsidR="00660B02" w:rsidRDefault="00660B02" w:rsidP="006A25CB">
      <w:pPr>
        <w:jc w:val="left"/>
        <w:rPr>
          <w:sz w:val="22"/>
          <w:szCs w:val="24"/>
        </w:rPr>
      </w:pPr>
    </w:p>
    <w:p w14:paraId="6FFFD4E2" w14:textId="6C90218C" w:rsidR="00660B02" w:rsidRDefault="00715406" w:rsidP="006A25CB">
      <w:pPr>
        <w:jc w:val="left"/>
        <w:rPr>
          <w:sz w:val="22"/>
          <w:szCs w:val="24"/>
        </w:rPr>
      </w:pPr>
      <w:r>
        <w:rPr>
          <w:noProof/>
        </w:rPr>
        <w:lastRenderedPageBreak/>
        <w:drawing>
          <wp:inline distT="0" distB="0" distL="0" distR="0" wp14:anchorId="3037B073" wp14:editId="6378F19C">
            <wp:extent cx="3409950" cy="2695575"/>
            <wp:effectExtent l="0" t="0" r="0" b="952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D72A" w14:textId="5AE3F017" w:rsidR="00715406" w:rsidRDefault="00715406" w:rsidP="006A25CB">
      <w:pPr>
        <w:jc w:val="left"/>
        <w:rPr>
          <w:sz w:val="22"/>
          <w:szCs w:val="24"/>
        </w:rPr>
      </w:pPr>
    </w:p>
    <w:p w14:paraId="757E955E" w14:textId="06BE7661" w:rsidR="00715406" w:rsidRDefault="00715406" w:rsidP="006A25CB">
      <w:pPr>
        <w:jc w:val="left"/>
        <w:rPr>
          <w:sz w:val="22"/>
          <w:szCs w:val="24"/>
        </w:rPr>
      </w:pPr>
      <w:r>
        <w:rPr>
          <w:sz w:val="22"/>
          <w:szCs w:val="24"/>
        </w:rPr>
        <w:t xml:space="preserve">Repetir os mesmo passos da porta atual de internet caso o link seja IP Fixo ou </w:t>
      </w:r>
      <w:proofErr w:type="spellStart"/>
      <w:r>
        <w:rPr>
          <w:sz w:val="22"/>
          <w:szCs w:val="24"/>
        </w:rPr>
        <w:t>PPOe</w:t>
      </w:r>
      <w:proofErr w:type="spellEnd"/>
    </w:p>
    <w:p w14:paraId="2BA68B83" w14:textId="2F42EAC5" w:rsidR="00715406" w:rsidRDefault="00715406" w:rsidP="006A25CB">
      <w:pPr>
        <w:jc w:val="left"/>
        <w:rPr>
          <w:sz w:val="22"/>
          <w:szCs w:val="24"/>
        </w:rPr>
      </w:pPr>
    </w:p>
    <w:p w14:paraId="35355AAA" w14:textId="77777777" w:rsidR="00715406" w:rsidRDefault="00715406" w:rsidP="006A25CB">
      <w:pPr>
        <w:jc w:val="left"/>
        <w:rPr>
          <w:sz w:val="22"/>
          <w:szCs w:val="24"/>
        </w:rPr>
      </w:pPr>
    </w:p>
    <w:p w14:paraId="678C4916" w14:textId="77777777" w:rsidR="00660B02" w:rsidRDefault="00660B02" w:rsidP="006A25CB">
      <w:pPr>
        <w:jc w:val="left"/>
        <w:rPr>
          <w:sz w:val="22"/>
          <w:szCs w:val="24"/>
        </w:rPr>
      </w:pPr>
    </w:p>
    <w:p w14:paraId="12EB3425" w14:textId="77777777" w:rsidR="00660B02" w:rsidRDefault="00660B02" w:rsidP="006A25CB">
      <w:pPr>
        <w:jc w:val="left"/>
        <w:rPr>
          <w:sz w:val="22"/>
          <w:szCs w:val="24"/>
        </w:rPr>
      </w:pPr>
    </w:p>
    <w:p w14:paraId="6A7BD388" w14:textId="2B6EEB03" w:rsidR="00F53883" w:rsidRDefault="00F53883" w:rsidP="006A25CB">
      <w:pPr>
        <w:jc w:val="left"/>
        <w:rPr>
          <w:sz w:val="22"/>
          <w:szCs w:val="24"/>
        </w:rPr>
      </w:pPr>
    </w:p>
    <w:p w14:paraId="593AAD6D" w14:textId="68AD74DF" w:rsidR="00F53883" w:rsidRDefault="00F53883" w:rsidP="006A25CB">
      <w:pPr>
        <w:jc w:val="left"/>
        <w:rPr>
          <w:sz w:val="22"/>
          <w:szCs w:val="24"/>
        </w:rPr>
      </w:pPr>
    </w:p>
    <w:p w14:paraId="3FE6868E" w14:textId="09C4CB4F" w:rsidR="00F53883" w:rsidRDefault="00F53883" w:rsidP="006A25CB">
      <w:pPr>
        <w:jc w:val="left"/>
        <w:rPr>
          <w:sz w:val="22"/>
          <w:szCs w:val="24"/>
        </w:rPr>
      </w:pPr>
    </w:p>
    <w:p w14:paraId="5DB84162" w14:textId="00B12279" w:rsidR="00F53883" w:rsidRDefault="00F53883" w:rsidP="006A25CB">
      <w:pPr>
        <w:jc w:val="left"/>
        <w:rPr>
          <w:sz w:val="22"/>
          <w:szCs w:val="24"/>
        </w:rPr>
      </w:pPr>
    </w:p>
    <w:p w14:paraId="26843594" w14:textId="77777777" w:rsidR="00F53883" w:rsidRPr="00B30E1B" w:rsidRDefault="00F53883" w:rsidP="006A25CB">
      <w:pPr>
        <w:jc w:val="left"/>
        <w:rPr>
          <w:sz w:val="22"/>
          <w:szCs w:val="24"/>
        </w:rPr>
      </w:pPr>
    </w:p>
    <w:sectPr w:rsidR="00F53883" w:rsidRPr="00B30E1B" w:rsidSect="0059368F">
      <w:headerReference w:type="default" r:id="rId50"/>
      <w:footerReference w:type="default" r:id="rId51"/>
      <w:footerReference w:type="first" r:id="rId52"/>
      <w:pgSz w:w="11909" w:h="16834" w:code="9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363173" w14:textId="77777777" w:rsidR="00E14318" w:rsidRDefault="00E14318" w:rsidP="004B7E44">
      <w:r>
        <w:separator/>
      </w:r>
    </w:p>
  </w:endnote>
  <w:endnote w:type="continuationSeparator" w:id="0">
    <w:p w14:paraId="43EAE0A2" w14:textId="77777777" w:rsidR="00E14318" w:rsidRDefault="00E14318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Franklin Gothic Book">
    <w:altName w:val="Franklin Gothic Book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B157CE" w14:paraId="53DFF688" w14:textId="77777777" w:rsidTr="009A2C0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0070C0"/>
          <w:vAlign w:val="center"/>
        </w:tcPr>
        <w:p w14:paraId="3F2D9CAA" w14:textId="2E37B6EE" w:rsidR="00B157CE" w:rsidRDefault="00B157CE" w:rsidP="004B7E44">
          <w:pPr>
            <w:pStyle w:val="Rodap"/>
          </w:pPr>
          <w:r w:rsidRPr="00A4515D">
            <w:rPr>
              <w:color w:val="FFFFFF" w:themeColor="background1"/>
            </w:rPr>
            <w:t>www.nereidas.com.br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47243C" w14:textId="77777777" w:rsidR="00B157CE" w:rsidRDefault="00B157CE" w:rsidP="004B7E44">
        <w:pPr>
          <w:pStyle w:val="Rodap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5D504B" w14:textId="77777777" w:rsidR="00E14318" w:rsidRDefault="00E14318" w:rsidP="004B7E44">
      <w:r>
        <w:separator/>
      </w:r>
    </w:p>
  </w:footnote>
  <w:footnote w:type="continuationSeparator" w:id="0">
    <w:p w14:paraId="24CDB155" w14:textId="77777777" w:rsidR="00E14318" w:rsidRDefault="00E14318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B157CE" w14:paraId="7D0F964F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09397A25" w14:textId="00A9777D" w:rsidR="00B157CE" w:rsidRDefault="00B157CE" w:rsidP="004B7E44">
          <w:pPr>
            <w:pStyle w:val="Cabealho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059ADF0" wp14:editId="674B8842">
                <wp:simplePos x="0" y="0"/>
                <wp:positionH relativeFrom="column">
                  <wp:posOffset>4798868</wp:posOffset>
                </wp:positionH>
                <wp:positionV relativeFrom="paragraph">
                  <wp:posOffset>171450</wp:posOffset>
                </wp:positionV>
                <wp:extent cx="1304925" cy="277507"/>
                <wp:effectExtent l="0" t="0" r="0" b="8255"/>
                <wp:wrapNone/>
                <wp:docPr id="64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Logo Nereidas_Final _PN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277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E1851F8" wp14:editId="130DA367">
                    <wp:simplePos x="0" y="0"/>
                    <wp:positionH relativeFrom="column">
                      <wp:posOffset>6410325</wp:posOffset>
                    </wp:positionH>
                    <wp:positionV relativeFrom="paragraph">
                      <wp:posOffset>0</wp:posOffset>
                    </wp:positionV>
                    <wp:extent cx="1352282" cy="592428"/>
                    <wp:effectExtent l="0" t="0" r="635" b="0"/>
                    <wp:wrapNone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C564521" w14:textId="77777777" w:rsidR="00B157CE" w:rsidRPr="004B7E44" w:rsidRDefault="00B157CE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E1851F8" id="Rectangle 11" o:spid="_x0000_s1032" style="position:absolute;left:0;text-align:left;margin-left:504.75pt;margin-top:0;width:106.5pt;height:46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" fillcolor="#0070c0" stroked="f" strokeweight="2pt">
                    <v:textbox>
                      <w:txbxContent>
                        <w:p w14:paraId="5C564521" w14:textId="77777777" w:rsidR="00B157CE" w:rsidRPr="004B7E44" w:rsidRDefault="00B157CE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</w:rPr>
                            <w:t>2</w:t>
                          </w:r>
                          <w:r w:rsidRPr="004B7E44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3582B"/>
    <w:multiLevelType w:val="hybridMultilevel"/>
    <w:tmpl w:val="7BCA75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76E5F"/>
    <w:multiLevelType w:val="hybridMultilevel"/>
    <w:tmpl w:val="FA0C5F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3EA3D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067AD"/>
    <w:multiLevelType w:val="hybridMultilevel"/>
    <w:tmpl w:val="53A42B2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9302A0"/>
    <w:multiLevelType w:val="hybridMultilevel"/>
    <w:tmpl w:val="C2C814BC"/>
    <w:lvl w:ilvl="0" w:tplc="B9044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2430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A09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D6A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FEE0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2C9D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4EE1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E4C9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EAF4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1D20B6"/>
    <w:multiLevelType w:val="hybridMultilevel"/>
    <w:tmpl w:val="4A7C0CC6"/>
    <w:lvl w:ilvl="0" w:tplc="1E5064B0">
      <w:numFmt w:val="bullet"/>
      <w:lvlText w:val="-"/>
      <w:lvlJc w:val="left"/>
      <w:pPr>
        <w:ind w:left="360" w:hanging="360"/>
      </w:pPr>
      <w:rPr>
        <w:rFonts w:ascii="Verdana" w:eastAsiaTheme="minorEastAsia" w:hAnsi="Verdana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15D141F"/>
    <w:multiLevelType w:val="hybridMultilevel"/>
    <w:tmpl w:val="0FCC53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17458"/>
    <w:multiLevelType w:val="hybridMultilevel"/>
    <w:tmpl w:val="C7AA4A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91AFB"/>
    <w:multiLevelType w:val="hybridMultilevel"/>
    <w:tmpl w:val="A9FCA2D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27246"/>
    <w:multiLevelType w:val="hybridMultilevel"/>
    <w:tmpl w:val="5BE850AA"/>
    <w:lvl w:ilvl="0" w:tplc="FBE07F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B671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BA40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60C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7032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ECF1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363F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C6D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1E3E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6952849"/>
    <w:multiLevelType w:val="hybridMultilevel"/>
    <w:tmpl w:val="B5F4C0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3EA3DC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930D3"/>
    <w:multiLevelType w:val="hybridMultilevel"/>
    <w:tmpl w:val="89C6E14A"/>
    <w:lvl w:ilvl="0" w:tplc="DFA6923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3EA3DC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5C6548"/>
    <w:multiLevelType w:val="hybridMultilevel"/>
    <w:tmpl w:val="7B68D13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2430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A09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D6A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FEE0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2C9D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4EE1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E4C9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EAF4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16E2179"/>
    <w:multiLevelType w:val="hybridMultilevel"/>
    <w:tmpl w:val="A39C3D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062F3C"/>
    <w:multiLevelType w:val="hybridMultilevel"/>
    <w:tmpl w:val="9BAA3474"/>
    <w:lvl w:ilvl="0" w:tplc="2BE421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3EA3DC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7D677B"/>
    <w:multiLevelType w:val="hybridMultilevel"/>
    <w:tmpl w:val="3C2A8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3EA3DC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13"/>
  </w:num>
  <w:num w:numId="5">
    <w:abstractNumId w:val="12"/>
  </w:num>
  <w:num w:numId="6">
    <w:abstractNumId w:val="1"/>
  </w:num>
  <w:num w:numId="7">
    <w:abstractNumId w:val="0"/>
  </w:num>
  <w:num w:numId="8">
    <w:abstractNumId w:val="14"/>
  </w:num>
  <w:num w:numId="9">
    <w:abstractNumId w:val="8"/>
  </w:num>
  <w:num w:numId="10">
    <w:abstractNumId w:val="7"/>
  </w:num>
  <w:num w:numId="11">
    <w:abstractNumId w:val="3"/>
  </w:num>
  <w:num w:numId="12">
    <w:abstractNumId w:val="11"/>
  </w:num>
  <w:num w:numId="13">
    <w:abstractNumId w:val="5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4D"/>
    <w:rsid w:val="0000005C"/>
    <w:rsid w:val="0002520C"/>
    <w:rsid w:val="0003406D"/>
    <w:rsid w:val="000419C9"/>
    <w:rsid w:val="00057051"/>
    <w:rsid w:val="000667ED"/>
    <w:rsid w:val="000763D1"/>
    <w:rsid w:val="0008034C"/>
    <w:rsid w:val="000831BA"/>
    <w:rsid w:val="00090C69"/>
    <w:rsid w:val="00095AFF"/>
    <w:rsid w:val="000A6767"/>
    <w:rsid w:val="000B3C59"/>
    <w:rsid w:val="000B5565"/>
    <w:rsid w:val="000B72C2"/>
    <w:rsid w:val="000C644C"/>
    <w:rsid w:val="000D16B0"/>
    <w:rsid w:val="000D4E14"/>
    <w:rsid w:val="000D7BED"/>
    <w:rsid w:val="000E617F"/>
    <w:rsid w:val="000F4950"/>
    <w:rsid w:val="000F5093"/>
    <w:rsid w:val="00112C91"/>
    <w:rsid w:val="001317F6"/>
    <w:rsid w:val="00143149"/>
    <w:rsid w:val="001635EB"/>
    <w:rsid w:val="001672E7"/>
    <w:rsid w:val="00170B31"/>
    <w:rsid w:val="00176B2A"/>
    <w:rsid w:val="0018710E"/>
    <w:rsid w:val="001939FA"/>
    <w:rsid w:val="001950F5"/>
    <w:rsid w:val="001961BE"/>
    <w:rsid w:val="001B1064"/>
    <w:rsid w:val="001B320E"/>
    <w:rsid w:val="001D44D0"/>
    <w:rsid w:val="001E31DC"/>
    <w:rsid w:val="001E46B9"/>
    <w:rsid w:val="001E4DCC"/>
    <w:rsid w:val="001E7A00"/>
    <w:rsid w:val="001F64F7"/>
    <w:rsid w:val="00202AB1"/>
    <w:rsid w:val="00207203"/>
    <w:rsid w:val="00217DB7"/>
    <w:rsid w:val="002230E2"/>
    <w:rsid w:val="00231113"/>
    <w:rsid w:val="002468A1"/>
    <w:rsid w:val="00293156"/>
    <w:rsid w:val="00293B83"/>
    <w:rsid w:val="002A2D7C"/>
    <w:rsid w:val="002A623E"/>
    <w:rsid w:val="002B1FD8"/>
    <w:rsid w:val="002B61F5"/>
    <w:rsid w:val="002C3170"/>
    <w:rsid w:val="002E065B"/>
    <w:rsid w:val="002E2ED9"/>
    <w:rsid w:val="002F0F19"/>
    <w:rsid w:val="002F3BA0"/>
    <w:rsid w:val="00307DD0"/>
    <w:rsid w:val="003152C9"/>
    <w:rsid w:val="00322B2C"/>
    <w:rsid w:val="00323903"/>
    <w:rsid w:val="003305C7"/>
    <w:rsid w:val="0034419C"/>
    <w:rsid w:val="00352928"/>
    <w:rsid w:val="003531A0"/>
    <w:rsid w:val="00356801"/>
    <w:rsid w:val="0036293D"/>
    <w:rsid w:val="00363582"/>
    <w:rsid w:val="00365B91"/>
    <w:rsid w:val="003723DB"/>
    <w:rsid w:val="0037262C"/>
    <w:rsid w:val="00373B58"/>
    <w:rsid w:val="0038206D"/>
    <w:rsid w:val="003A08B1"/>
    <w:rsid w:val="003A1C2F"/>
    <w:rsid w:val="003C081A"/>
    <w:rsid w:val="003D5D24"/>
    <w:rsid w:val="003D6456"/>
    <w:rsid w:val="00401A65"/>
    <w:rsid w:val="00407170"/>
    <w:rsid w:val="00413B90"/>
    <w:rsid w:val="004171E5"/>
    <w:rsid w:val="00417546"/>
    <w:rsid w:val="00421A13"/>
    <w:rsid w:val="00422094"/>
    <w:rsid w:val="00441CD2"/>
    <w:rsid w:val="00444895"/>
    <w:rsid w:val="0045039D"/>
    <w:rsid w:val="00487EC5"/>
    <w:rsid w:val="00492673"/>
    <w:rsid w:val="004A3400"/>
    <w:rsid w:val="004B1145"/>
    <w:rsid w:val="004B3FD6"/>
    <w:rsid w:val="004B7E44"/>
    <w:rsid w:val="004C3C6B"/>
    <w:rsid w:val="004C3FA1"/>
    <w:rsid w:val="004D2C12"/>
    <w:rsid w:val="004D5252"/>
    <w:rsid w:val="004E017B"/>
    <w:rsid w:val="004E040D"/>
    <w:rsid w:val="004E0E82"/>
    <w:rsid w:val="004E392F"/>
    <w:rsid w:val="004E483F"/>
    <w:rsid w:val="004F2B86"/>
    <w:rsid w:val="004F6AB8"/>
    <w:rsid w:val="004F703B"/>
    <w:rsid w:val="00504167"/>
    <w:rsid w:val="005323AC"/>
    <w:rsid w:val="00535468"/>
    <w:rsid w:val="00545728"/>
    <w:rsid w:val="0054685F"/>
    <w:rsid w:val="00550B19"/>
    <w:rsid w:val="00557C38"/>
    <w:rsid w:val="00576758"/>
    <w:rsid w:val="00584028"/>
    <w:rsid w:val="00591710"/>
    <w:rsid w:val="0059368F"/>
    <w:rsid w:val="005A0E34"/>
    <w:rsid w:val="005A704D"/>
    <w:rsid w:val="005A718F"/>
    <w:rsid w:val="005B62F2"/>
    <w:rsid w:val="005C616C"/>
    <w:rsid w:val="005E1EB9"/>
    <w:rsid w:val="005F12E6"/>
    <w:rsid w:val="005F2BF5"/>
    <w:rsid w:val="005F7602"/>
    <w:rsid w:val="00602977"/>
    <w:rsid w:val="006064EE"/>
    <w:rsid w:val="006103D5"/>
    <w:rsid w:val="0062082B"/>
    <w:rsid w:val="00625C96"/>
    <w:rsid w:val="00635463"/>
    <w:rsid w:val="00636335"/>
    <w:rsid w:val="00640132"/>
    <w:rsid w:val="00645C33"/>
    <w:rsid w:val="00654FBE"/>
    <w:rsid w:val="00660B02"/>
    <w:rsid w:val="00661457"/>
    <w:rsid w:val="006639CA"/>
    <w:rsid w:val="006667D9"/>
    <w:rsid w:val="00666B6B"/>
    <w:rsid w:val="0067053B"/>
    <w:rsid w:val="00673706"/>
    <w:rsid w:val="00675351"/>
    <w:rsid w:val="00690748"/>
    <w:rsid w:val="00693FDA"/>
    <w:rsid w:val="006A05B3"/>
    <w:rsid w:val="006A25CB"/>
    <w:rsid w:val="006A3CE7"/>
    <w:rsid w:val="006D11A9"/>
    <w:rsid w:val="006E1893"/>
    <w:rsid w:val="006E622A"/>
    <w:rsid w:val="006F79D2"/>
    <w:rsid w:val="0070316F"/>
    <w:rsid w:val="00715406"/>
    <w:rsid w:val="007167CF"/>
    <w:rsid w:val="0073404E"/>
    <w:rsid w:val="0074466E"/>
    <w:rsid w:val="007516CF"/>
    <w:rsid w:val="0077095D"/>
    <w:rsid w:val="00776B31"/>
    <w:rsid w:val="00787204"/>
    <w:rsid w:val="00796103"/>
    <w:rsid w:val="0079749D"/>
    <w:rsid w:val="007A5AF5"/>
    <w:rsid w:val="007A68AD"/>
    <w:rsid w:val="007A7BA0"/>
    <w:rsid w:val="007B5C84"/>
    <w:rsid w:val="007C33A4"/>
    <w:rsid w:val="007C367F"/>
    <w:rsid w:val="007C3F85"/>
    <w:rsid w:val="007C750C"/>
    <w:rsid w:val="007D174D"/>
    <w:rsid w:val="007D2988"/>
    <w:rsid w:val="007E4507"/>
    <w:rsid w:val="007E5BC0"/>
    <w:rsid w:val="007E5CFB"/>
    <w:rsid w:val="008014D6"/>
    <w:rsid w:val="00801C0D"/>
    <w:rsid w:val="00807A06"/>
    <w:rsid w:val="00813A24"/>
    <w:rsid w:val="0081463F"/>
    <w:rsid w:val="00821041"/>
    <w:rsid w:val="008275CC"/>
    <w:rsid w:val="0084456A"/>
    <w:rsid w:val="008624B3"/>
    <w:rsid w:val="00873C21"/>
    <w:rsid w:val="008947C4"/>
    <w:rsid w:val="00897B64"/>
    <w:rsid w:val="008A758D"/>
    <w:rsid w:val="008A7CE4"/>
    <w:rsid w:val="008B11D0"/>
    <w:rsid w:val="008B33BC"/>
    <w:rsid w:val="008B73E7"/>
    <w:rsid w:val="008E025A"/>
    <w:rsid w:val="008E42EF"/>
    <w:rsid w:val="009023BE"/>
    <w:rsid w:val="009035A0"/>
    <w:rsid w:val="00907948"/>
    <w:rsid w:val="009120E9"/>
    <w:rsid w:val="00915DA7"/>
    <w:rsid w:val="00922787"/>
    <w:rsid w:val="009235D0"/>
    <w:rsid w:val="00945900"/>
    <w:rsid w:val="009471D8"/>
    <w:rsid w:val="00957AF6"/>
    <w:rsid w:val="0096340A"/>
    <w:rsid w:val="00966E33"/>
    <w:rsid w:val="00984120"/>
    <w:rsid w:val="009923BC"/>
    <w:rsid w:val="009953B4"/>
    <w:rsid w:val="009A2C04"/>
    <w:rsid w:val="009A6936"/>
    <w:rsid w:val="009B05DB"/>
    <w:rsid w:val="009B09B5"/>
    <w:rsid w:val="009B6903"/>
    <w:rsid w:val="009C2121"/>
    <w:rsid w:val="009C396C"/>
    <w:rsid w:val="009D1E90"/>
    <w:rsid w:val="009D3768"/>
    <w:rsid w:val="009E69C3"/>
    <w:rsid w:val="00A0525D"/>
    <w:rsid w:val="00A05FD1"/>
    <w:rsid w:val="00A11837"/>
    <w:rsid w:val="00A11BC9"/>
    <w:rsid w:val="00A17E28"/>
    <w:rsid w:val="00A31B8B"/>
    <w:rsid w:val="00A409B0"/>
    <w:rsid w:val="00A4515D"/>
    <w:rsid w:val="00A5231C"/>
    <w:rsid w:val="00A57FA6"/>
    <w:rsid w:val="00A60213"/>
    <w:rsid w:val="00A66D00"/>
    <w:rsid w:val="00A8579B"/>
    <w:rsid w:val="00A86B46"/>
    <w:rsid w:val="00A86FEC"/>
    <w:rsid w:val="00AA04E3"/>
    <w:rsid w:val="00AA4613"/>
    <w:rsid w:val="00AB1611"/>
    <w:rsid w:val="00AB1F4D"/>
    <w:rsid w:val="00AC0984"/>
    <w:rsid w:val="00AC0FBD"/>
    <w:rsid w:val="00AD1364"/>
    <w:rsid w:val="00B0355E"/>
    <w:rsid w:val="00B12341"/>
    <w:rsid w:val="00B1241A"/>
    <w:rsid w:val="00B137EC"/>
    <w:rsid w:val="00B157CE"/>
    <w:rsid w:val="00B25FCD"/>
    <w:rsid w:val="00B30E1B"/>
    <w:rsid w:val="00B44B84"/>
    <w:rsid w:val="00B572B4"/>
    <w:rsid w:val="00B57F31"/>
    <w:rsid w:val="00B673F9"/>
    <w:rsid w:val="00B67766"/>
    <w:rsid w:val="00B71AD4"/>
    <w:rsid w:val="00B71F18"/>
    <w:rsid w:val="00B836CF"/>
    <w:rsid w:val="00B85DCC"/>
    <w:rsid w:val="00BA075C"/>
    <w:rsid w:val="00BA37E7"/>
    <w:rsid w:val="00BB072F"/>
    <w:rsid w:val="00BB1AF1"/>
    <w:rsid w:val="00BB43DB"/>
    <w:rsid w:val="00BE0D00"/>
    <w:rsid w:val="00C028C7"/>
    <w:rsid w:val="00C03633"/>
    <w:rsid w:val="00C03811"/>
    <w:rsid w:val="00C03D10"/>
    <w:rsid w:val="00C045E6"/>
    <w:rsid w:val="00C05967"/>
    <w:rsid w:val="00C07146"/>
    <w:rsid w:val="00C16959"/>
    <w:rsid w:val="00C17FA1"/>
    <w:rsid w:val="00C25C50"/>
    <w:rsid w:val="00C26D93"/>
    <w:rsid w:val="00C3065D"/>
    <w:rsid w:val="00C34382"/>
    <w:rsid w:val="00C372D9"/>
    <w:rsid w:val="00C6445C"/>
    <w:rsid w:val="00C646F3"/>
    <w:rsid w:val="00C6547E"/>
    <w:rsid w:val="00C671BD"/>
    <w:rsid w:val="00C728C8"/>
    <w:rsid w:val="00C74C37"/>
    <w:rsid w:val="00C84536"/>
    <w:rsid w:val="00C91C36"/>
    <w:rsid w:val="00C97EAC"/>
    <w:rsid w:val="00CA74D3"/>
    <w:rsid w:val="00CB1DA5"/>
    <w:rsid w:val="00CC5677"/>
    <w:rsid w:val="00CC655A"/>
    <w:rsid w:val="00CC779B"/>
    <w:rsid w:val="00CE26A5"/>
    <w:rsid w:val="00CE4511"/>
    <w:rsid w:val="00CF0A99"/>
    <w:rsid w:val="00D04259"/>
    <w:rsid w:val="00D0443F"/>
    <w:rsid w:val="00D17984"/>
    <w:rsid w:val="00D37073"/>
    <w:rsid w:val="00D417FA"/>
    <w:rsid w:val="00D7407F"/>
    <w:rsid w:val="00D74286"/>
    <w:rsid w:val="00D773F3"/>
    <w:rsid w:val="00D84745"/>
    <w:rsid w:val="00D90C6D"/>
    <w:rsid w:val="00D944D6"/>
    <w:rsid w:val="00DA1F1B"/>
    <w:rsid w:val="00DA2F86"/>
    <w:rsid w:val="00DA3456"/>
    <w:rsid w:val="00DA5652"/>
    <w:rsid w:val="00DB26A7"/>
    <w:rsid w:val="00DC7C95"/>
    <w:rsid w:val="00DD589C"/>
    <w:rsid w:val="00DE3E28"/>
    <w:rsid w:val="00E03B08"/>
    <w:rsid w:val="00E14318"/>
    <w:rsid w:val="00E14458"/>
    <w:rsid w:val="00E20389"/>
    <w:rsid w:val="00E2393E"/>
    <w:rsid w:val="00E260EA"/>
    <w:rsid w:val="00E34462"/>
    <w:rsid w:val="00E36C95"/>
    <w:rsid w:val="00E42394"/>
    <w:rsid w:val="00E47E88"/>
    <w:rsid w:val="00E550E2"/>
    <w:rsid w:val="00E62AEF"/>
    <w:rsid w:val="00E706D6"/>
    <w:rsid w:val="00E759B0"/>
    <w:rsid w:val="00E76CAD"/>
    <w:rsid w:val="00E8590F"/>
    <w:rsid w:val="00E87F3B"/>
    <w:rsid w:val="00E90AC8"/>
    <w:rsid w:val="00E94B5F"/>
    <w:rsid w:val="00E96461"/>
    <w:rsid w:val="00E971EF"/>
    <w:rsid w:val="00EB649D"/>
    <w:rsid w:val="00EC5B37"/>
    <w:rsid w:val="00EC7D2A"/>
    <w:rsid w:val="00ED63A1"/>
    <w:rsid w:val="00F039B1"/>
    <w:rsid w:val="00F05D83"/>
    <w:rsid w:val="00F45298"/>
    <w:rsid w:val="00F53883"/>
    <w:rsid w:val="00F563B7"/>
    <w:rsid w:val="00F62A63"/>
    <w:rsid w:val="00F74C49"/>
    <w:rsid w:val="00F813B6"/>
    <w:rsid w:val="00F83DEF"/>
    <w:rsid w:val="00F96B15"/>
    <w:rsid w:val="00FA43D5"/>
    <w:rsid w:val="00FB3398"/>
    <w:rsid w:val="00FC4338"/>
    <w:rsid w:val="00FE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95DD83"/>
  <w15:chartTrackingRefBased/>
  <w15:docId w15:val="{7846C146-9125-441E-BBC7-E13CC10D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15D"/>
    <w:pPr>
      <w:spacing w:after="0"/>
      <w:jc w:val="both"/>
    </w:pPr>
    <w:rPr>
      <w:rFonts w:ascii="Verdana" w:eastAsiaTheme="minorEastAsia" w:hAnsi="Verdana"/>
      <w:sz w:val="20"/>
      <w:szCs w:val="22"/>
      <w:lang w:val="pt-BR"/>
    </w:rPr>
  </w:style>
  <w:style w:type="paragraph" w:styleId="Ttulo1">
    <w:name w:val="heading 1"/>
    <w:basedOn w:val="Normal"/>
    <w:link w:val="Ttulo1Char"/>
    <w:uiPriority w:val="2"/>
    <w:qFormat/>
    <w:rsid w:val="00A4515D"/>
    <w:pPr>
      <w:keepNext/>
      <w:outlineLvl w:val="0"/>
    </w:pPr>
    <w:rPr>
      <w:rFonts w:ascii="Source Sans Pro" w:eastAsia="Times New Roman" w:hAnsi="Source Sans Pro" w:cs="Times New Roman"/>
      <w:sz w:val="28"/>
      <w:szCs w:val="24"/>
    </w:rPr>
  </w:style>
  <w:style w:type="paragraph" w:styleId="Ttulo2">
    <w:name w:val="heading 2"/>
    <w:basedOn w:val="Normal"/>
    <w:link w:val="Ttulo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sz w:val="52"/>
    </w:rPr>
  </w:style>
  <w:style w:type="paragraph" w:styleId="Ttulo3">
    <w:name w:val="heading 3"/>
    <w:basedOn w:val="Normal"/>
    <w:link w:val="Ttulo3Char"/>
    <w:uiPriority w:val="2"/>
    <w:unhideWhenUsed/>
    <w:qFormat/>
    <w:rsid w:val="00A4515D"/>
    <w:pPr>
      <w:spacing w:line="240" w:lineRule="auto"/>
      <w:outlineLvl w:val="2"/>
    </w:pPr>
    <w:rPr>
      <w:rFonts w:eastAsia="Times New Roman" w:cs="Times New Roman"/>
      <w:i/>
      <w:color w:val="00B0F0"/>
    </w:rPr>
  </w:style>
  <w:style w:type="paragraph" w:styleId="Ttulo4">
    <w:name w:val="heading 4"/>
    <w:basedOn w:val="Normal"/>
    <w:link w:val="Ttulo4Char"/>
    <w:uiPriority w:val="2"/>
    <w:unhideWhenUsed/>
    <w:qFormat/>
    <w:rsid w:val="00207203"/>
    <w:pPr>
      <w:keepNext/>
      <w:keepLines/>
      <w:spacing w:before="240" w:after="40" w:line="240" w:lineRule="auto"/>
      <w:outlineLvl w:val="3"/>
    </w:pPr>
    <w:rPr>
      <w:rFonts w:eastAsia="Times New Roman" w:cs="Times New Roman"/>
      <w:i/>
      <w:caps/>
      <w:color w:val="161718" w:themeColor="text1"/>
      <w:spacing w:val="20"/>
      <w:kern w:val="28"/>
      <w:sz w:val="22"/>
    </w:rPr>
  </w:style>
  <w:style w:type="paragraph" w:styleId="Ttulo5">
    <w:name w:val="heading 5"/>
    <w:basedOn w:val="Normal"/>
    <w:next w:val="Normal"/>
    <w:link w:val="Ttulo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2"/>
    <w:rsid w:val="00A4515D"/>
    <w:rPr>
      <w:rFonts w:ascii="Source Sans Pro" w:eastAsia="Times New Roman" w:hAnsi="Source Sans Pro" w:cs="Times New Roman"/>
      <w:sz w:val="28"/>
      <w:szCs w:val="24"/>
    </w:rPr>
  </w:style>
  <w:style w:type="paragraph" w:styleId="Ttulo">
    <w:name w:val="Title"/>
    <w:basedOn w:val="Normal"/>
    <w:link w:val="TtuloCh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tuloChar">
    <w:name w:val="Título Char"/>
    <w:basedOn w:val="Fontepargpadro"/>
    <w:link w:val="Ttulo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Subttulo">
    <w:name w:val="Subtitle"/>
    <w:basedOn w:val="Normal"/>
    <w:link w:val="Subttulo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tuloChar">
    <w:name w:val="Subtítulo Char"/>
    <w:basedOn w:val="Fontepargpadro"/>
    <w:link w:val="Subttulo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SemEspaamento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Ttulo2Char">
    <w:name w:val="Título 2 Char"/>
    <w:basedOn w:val="Fontepargpadro"/>
    <w:link w:val="Ttulo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Ttulo3Char">
    <w:name w:val="Título 3 Char"/>
    <w:basedOn w:val="Fontepargpadro"/>
    <w:link w:val="Ttulo3"/>
    <w:uiPriority w:val="2"/>
    <w:rsid w:val="00A4515D"/>
    <w:rPr>
      <w:rFonts w:ascii="Arial" w:eastAsia="Times New Roman" w:hAnsi="Arial" w:cs="Times New Roman"/>
      <w:i/>
      <w:color w:val="00B0F0"/>
      <w:sz w:val="24"/>
      <w:szCs w:val="22"/>
    </w:rPr>
  </w:style>
  <w:style w:type="character" w:customStyle="1" w:styleId="Ttulo4Char">
    <w:name w:val="Título 4 Char"/>
    <w:basedOn w:val="Fontepargpadro"/>
    <w:link w:val="Ttulo4"/>
    <w:uiPriority w:val="2"/>
    <w:rsid w:val="00207203"/>
    <w:rPr>
      <w:rFonts w:ascii="Arial" w:eastAsia="Times New Roman" w:hAnsi="Arial" w:cs="Times New Roman"/>
      <w:i/>
      <w:caps/>
      <w:color w:val="161718" w:themeColor="text1"/>
      <w:spacing w:val="20"/>
      <w:kern w:val="28"/>
      <w:sz w:val="22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Ttulo5Char">
    <w:name w:val="Título 5 Char"/>
    <w:basedOn w:val="Fontepargpadro"/>
    <w:link w:val="Ttulo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5A718F"/>
    <w:pPr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718F"/>
  </w:style>
  <w:style w:type="paragraph" w:styleId="Rodap">
    <w:name w:val="footer"/>
    <w:basedOn w:val="Normal"/>
    <w:link w:val="RodapChar"/>
    <w:uiPriority w:val="99"/>
    <w:unhideWhenUsed/>
    <w:rsid w:val="005A718F"/>
    <w:pPr>
      <w:spacing w:line="240" w:lineRule="auto"/>
      <w:jc w:val="center"/>
    </w:pPr>
  </w:style>
  <w:style w:type="character" w:customStyle="1" w:styleId="RodapChar">
    <w:name w:val="Rodapé Char"/>
    <w:basedOn w:val="Fontepargpadro"/>
    <w:link w:val="Rodap"/>
    <w:uiPriority w:val="99"/>
    <w:rsid w:val="005A718F"/>
  </w:style>
  <w:style w:type="character" w:styleId="TextodoEspaoReservado">
    <w:name w:val="Placeholder Text"/>
    <w:basedOn w:val="Fontepargpadro"/>
    <w:uiPriority w:val="99"/>
    <w:semiHidden/>
    <w:rsid w:val="00945900"/>
    <w:rPr>
      <w:color w:val="808080"/>
    </w:rPr>
  </w:style>
  <w:style w:type="paragraph" w:styleId="Corpodetexto">
    <w:name w:val="Body Text"/>
    <w:basedOn w:val="Normal"/>
    <w:link w:val="CorpodetextoChar"/>
    <w:rsid w:val="00C03811"/>
    <w:pPr>
      <w:autoSpaceDE w:val="0"/>
      <w:autoSpaceDN w:val="0"/>
      <w:adjustRightInd w:val="0"/>
      <w:spacing w:line="240" w:lineRule="auto"/>
    </w:pPr>
    <w:rPr>
      <w:rFonts w:eastAsia="Times New Roman" w:cs="Times New Roman"/>
      <w:color w:val="4D5154" w:themeColor="text1" w:themeTint="BF"/>
      <w:sz w:val="22"/>
      <w:szCs w:val="17"/>
    </w:rPr>
  </w:style>
  <w:style w:type="character" w:customStyle="1" w:styleId="CorpodetextoChar">
    <w:name w:val="Corpo de texto Char"/>
    <w:basedOn w:val="Fontepargpadro"/>
    <w:link w:val="Corpodetexto"/>
    <w:rsid w:val="00C03811"/>
    <w:rPr>
      <w:rFonts w:ascii="Arial" w:eastAsia="Times New Roman" w:hAnsi="Arial" w:cs="Times New Roman"/>
      <w:color w:val="4D5154" w:themeColor="text1" w:themeTint="BF"/>
      <w:sz w:val="22"/>
      <w:szCs w:val="17"/>
      <w:lang w:val="pt-BR"/>
    </w:rPr>
  </w:style>
  <w:style w:type="character" w:styleId="Hyperlink">
    <w:name w:val="Hyperlink"/>
    <w:basedOn w:val="Fontepargpadro"/>
    <w:uiPriority w:val="99"/>
    <w:unhideWhenUsed/>
    <w:rsid w:val="00C03811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C03811"/>
    <w:pPr>
      <w:spacing w:before="120" w:after="120" w:line="259" w:lineRule="auto"/>
    </w:pPr>
    <w:rPr>
      <w:rFonts w:eastAsiaTheme="minorHAnsi" w:cstheme="minorHAnsi"/>
      <w:b/>
      <w:bCs/>
      <w:caps/>
      <w:color w:val="4D5154" w:themeColor="text1" w:themeTint="BF"/>
      <w:szCs w:val="20"/>
    </w:rPr>
  </w:style>
  <w:style w:type="paragraph" w:styleId="PargrafodaLista">
    <w:name w:val="List Paragraph"/>
    <w:aliases w:val="Marcadores PDTI"/>
    <w:basedOn w:val="Normal"/>
    <w:link w:val="PargrafodaListaChar"/>
    <w:uiPriority w:val="34"/>
    <w:qFormat/>
    <w:rsid w:val="00C03811"/>
    <w:pPr>
      <w:spacing w:after="160" w:line="259" w:lineRule="auto"/>
      <w:ind w:left="720"/>
      <w:contextualSpacing/>
    </w:pPr>
    <w:rPr>
      <w:rFonts w:eastAsiaTheme="minorHAnsi"/>
      <w:color w:val="4D5154" w:themeColor="text1" w:themeTint="BF"/>
      <w:sz w:val="22"/>
    </w:rPr>
  </w:style>
  <w:style w:type="table" w:styleId="Tabelacomgrade">
    <w:name w:val="Table Grid"/>
    <w:basedOn w:val="Tabelanormal"/>
    <w:rsid w:val="00C03811"/>
    <w:pPr>
      <w:spacing w:after="0" w:line="240" w:lineRule="auto"/>
    </w:pPr>
    <w:rPr>
      <w:sz w:val="22"/>
      <w:szCs w:val="22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har">
    <w:name w:val="Parágrafo da Lista Char"/>
    <w:aliases w:val="Marcadores PDTI Char"/>
    <w:basedOn w:val="Fontepargpadro"/>
    <w:link w:val="PargrafodaLista"/>
    <w:uiPriority w:val="34"/>
    <w:locked/>
    <w:rsid w:val="00C03811"/>
    <w:rPr>
      <w:color w:val="4D5154" w:themeColor="text1" w:themeTint="BF"/>
      <w:sz w:val="22"/>
      <w:szCs w:val="22"/>
      <w:lang w:val="pt-BR"/>
    </w:rPr>
  </w:style>
  <w:style w:type="character" w:styleId="MenoPendente">
    <w:name w:val="Unresolved Mention"/>
    <w:basedOn w:val="Fontepargpadro"/>
    <w:uiPriority w:val="99"/>
    <w:semiHidden/>
    <w:unhideWhenUsed/>
    <w:rsid w:val="00B71AD4"/>
    <w:rPr>
      <w:color w:val="605E5C"/>
      <w:shd w:val="clear" w:color="auto" w:fill="E1DFDD"/>
    </w:rPr>
  </w:style>
  <w:style w:type="table" w:styleId="TabeladeGrade1Clara-nfase3">
    <w:name w:val="Grid Table 1 Light Accent 3"/>
    <w:basedOn w:val="Tabelanormal"/>
    <w:uiPriority w:val="46"/>
    <w:rsid w:val="00E87F3B"/>
    <w:pPr>
      <w:spacing w:after="0" w:line="240" w:lineRule="auto"/>
    </w:pPr>
    <w:tblPr>
      <w:tblStyleRowBandSize w:val="1"/>
      <w:tblStyleColBandSize w:val="1"/>
      <w:tblBorders>
        <w:top w:val="single" w:sz="4" w:space="0" w:color="8BE4DB" w:themeColor="accent3" w:themeTint="66"/>
        <w:left w:val="single" w:sz="4" w:space="0" w:color="8BE4DB" w:themeColor="accent3" w:themeTint="66"/>
        <w:bottom w:val="single" w:sz="4" w:space="0" w:color="8BE4DB" w:themeColor="accent3" w:themeTint="66"/>
        <w:right w:val="single" w:sz="4" w:space="0" w:color="8BE4DB" w:themeColor="accent3" w:themeTint="66"/>
        <w:insideH w:val="single" w:sz="4" w:space="0" w:color="8BE4DB" w:themeColor="accent3" w:themeTint="66"/>
        <w:insideV w:val="single" w:sz="4" w:space="0" w:color="8BE4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1D6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1D6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7C750C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7A042E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7C750C"/>
    <w:pPr>
      <w:spacing w:after="100" w:line="259" w:lineRule="auto"/>
      <w:ind w:left="220"/>
      <w:jc w:val="left"/>
    </w:pPr>
    <w:rPr>
      <w:rFonts w:asciiTheme="minorHAnsi" w:hAnsiTheme="minorHAnsi" w:cs="Times New Roman"/>
      <w:sz w:val="22"/>
    </w:rPr>
  </w:style>
  <w:style w:type="paragraph" w:styleId="Sumrio3">
    <w:name w:val="toc 3"/>
    <w:basedOn w:val="Normal"/>
    <w:next w:val="Normal"/>
    <w:autoRedefine/>
    <w:uiPriority w:val="39"/>
    <w:unhideWhenUsed/>
    <w:rsid w:val="007C750C"/>
    <w:pPr>
      <w:spacing w:after="100" w:line="259" w:lineRule="auto"/>
      <w:ind w:left="440"/>
      <w:jc w:val="left"/>
    </w:pPr>
    <w:rPr>
      <w:rFonts w:asciiTheme="minorHAnsi" w:hAnsiTheme="minorHAnsi" w:cs="Times New Roman"/>
      <w:sz w:val="22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34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3406D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notranslate">
    <w:name w:val="notranslate"/>
    <w:basedOn w:val="Fontepargpadro"/>
    <w:rsid w:val="00356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9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4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27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971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8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0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68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79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meraki.cisco.com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jpeg"/><Relationship Id="rId5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artins\AppData\Roaming\Microsoft\Templates\Business%20report%20(Professional%20design)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80AA5-368C-45CB-8C5C-697CC7C7F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(Professional design).dotx</Template>
  <TotalTime>0</TotalTime>
  <Pages>1</Pages>
  <Words>820</Words>
  <Characters>4428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Contaldo Ferreira Martins</dc:creator>
  <cp:keywords/>
  <dc:description/>
  <cp:lastModifiedBy>Rafael Rangel</cp:lastModifiedBy>
  <cp:revision>6</cp:revision>
  <dcterms:created xsi:type="dcterms:W3CDTF">2020-10-21T03:54:00Z</dcterms:created>
  <dcterms:modified xsi:type="dcterms:W3CDTF">2021-02-01T15:55:00Z</dcterms:modified>
</cp:coreProperties>
</file>